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A8324" w14:textId="262C155C" w:rsidR="008019BA" w:rsidRDefault="006822CE">
      <w:pPr>
        <w:pStyle w:val="a3"/>
      </w:pPr>
      <w:r>
        <w:t>МОЙ ПУТЬ В С++</w:t>
      </w:r>
    </w:p>
    <w:p w14:paraId="551B5489" w14:textId="1F1CCDF9" w:rsidR="006822CE" w:rsidRDefault="006822CE" w:rsidP="006822CE">
      <w:pPr>
        <w:spacing w:line="276" w:lineRule="auto"/>
      </w:pPr>
      <w:r>
        <w:t xml:space="preserve">12.02      Мой путь в С++ начался с изучения книги, однако теория в программировании - ничто, по сравнению с практикой. Начав решать задачи на платформе, я поняла принципы и основы.  На решение самых элементарных задач у меня уходит много времени, так как мне нужно много раз внимательно перечитать условие, чтобы осознать, чего от меня хотят. Буду продолжать решать задачи в </w:t>
      </w:r>
      <w:proofErr w:type="spellStart"/>
      <w:r>
        <w:t>Stepik</w:t>
      </w:r>
      <w:proofErr w:type="spellEnd"/>
      <w:r>
        <w:t>!!</w:t>
      </w:r>
    </w:p>
    <w:p w14:paraId="0396806C" w14:textId="0B0B8C8B" w:rsidR="006822CE" w:rsidRDefault="006822CE" w:rsidP="006822CE">
      <w:pPr>
        <w:spacing w:line="276" w:lineRule="auto"/>
      </w:pPr>
      <w:proofErr w:type="gramStart"/>
      <w:r>
        <w:t>13.02 – 18.02</w:t>
      </w:r>
      <w:proofErr w:type="gramEnd"/>
      <w:r>
        <w:t xml:space="preserve"> Задачи с числами довольно легкие, решаю по 1-2 задачи каждый день. Начала разбирать задачи по теме «Условный оператор», все идет довольно хорошо, но нужно определенное количество времени, чтобы понять условие.</w:t>
      </w:r>
    </w:p>
    <w:p w14:paraId="33862177" w14:textId="5E6ED1AB" w:rsidR="006822CE" w:rsidRDefault="006822CE" w:rsidP="006822CE">
      <w:pPr>
        <w:spacing w:line="276" w:lineRule="auto"/>
      </w:pPr>
      <w:r>
        <w:t>19.</w:t>
      </w:r>
      <w:r w:rsidRPr="006822CE">
        <w:t xml:space="preserve">02 </w:t>
      </w:r>
      <w:r>
        <w:t xml:space="preserve">    </w:t>
      </w:r>
      <w:r w:rsidRPr="006822CE">
        <w:t xml:space="preserve">Сегодня </w:t>
      </w:r>
      <w:r>
        <w:t>я наконец разобрала задачи на шахматы, над которыми думала все выходные.</w:t>
      </w:r>
    </w:p>
    <w:p w14:paraId="1F3FA056" w14:textId="66F6D690" w:rsidR="006822CE" w:rsidRPr="006822CE" w:rsidRDefault="006822CE" w:rsidP="006822CE">
      <w:pPr>
        <w:spacing w:line="276" w:lineRule="auto"/>
      </w:pPr>
      <w:proofErr w:type="gramStart"/>
      <w:r>
        <w:t>20.02 – 25.02</w:t>
      </w:r>
      <w:proofErr w:type="gramEnd"/>
      <w:r>
        <w:t xml:space="preserve"> Пытаюсь понять как решать задачи на шахматы с использованием функций, очень тяжело понять принцип. Параллельно решаю по 1 задаче в день по предыдущим темам.</w:t>
      </w:r>
    </w:p>
    <w:p w14:paraId="1328D93E" w14:textId="69B71FDC" w:rsidR="006822CE" w:rsidRDefault="006822CE" w:rsidP="006822CE">
      <w:pPr>
        <w:spacing w:line="276" w:lineRule="auto"/>
      </w:pPr>
      <w:r>
        <w:t>26.02     Снова вернулись к шахматам и решали их другим способом. Написали код, который позволяет решить все 5 типов задач.</w:t>
      </w:r>
    </w:p>
    <w:p w14:paraId="476AF045" w14:textId="0F0B90BA" w:rsidR="006822CE" w:rsidRDefault="006822CE" w:rsidP="006822CE">
      <w:pPr>
        <w:spacing w:line="276" w:lineRule="auto"/>
      </w:pPr>
      <w:r>
        <w:t>26.02 Сбила свой рекорд в 21 день….</w:t>
      </w:r>
    </w:p>
    <w:p w14:paraId="3A9D4BDF" w14:textId="75A4BF1B" w:rsidR="00CE6106" w:rsidRDefault="00CE6106" w:rsidP="006822CE">
      <w:pPr>
        <w:spacing w:line="276" w:lineRule="auto"/>
      </w:pPr>
      <w:r w:rsidRPr="00CE6106">
        <w:t xml:space="preserve">27.02 </w:t>
      </w:r>
      <w:r>
        <w:t>Решила все задачи с использованием условного оператора, повторила принципы их решения</w:t>
      </w:r>
    </w:p>
    <w:p w14:paraId="14809749" w14:textId="0D4A6AE2" w:rsidR="006822CE" w:rsidRDefault="00CE6106" w:rsidP="006822CE">
      <w:pPr>
        <w:spacing w:line="276" w:lineRule="auto"/>
      </w:pPr>
      <w:r>
        <w:t xml:space="preserve">28.02 Взялась основательно за цикл </w:t>
      </w:r>
      <w:r>
        <w:rPr>
          <w:lang w:val="en-US"/>
        </w:rPr>
        <w:t>while</w:t>
      </w:r>
      <w:r w:rsidR="007C2A19" w:rsidRPr="007C2A19">
        <w:t xml:space="preserve">, </w:t>
      </w:r>
      <w:r w:rsidR="007C2A19">
        <w:t>посмотрела видеоурок, чтобы точно вспомнить</w:t>
      </w:r>
    </w:p>
    <w:p w14:paraId="5B11DD20" w14:textId="170B40E8" w:rsidR="007C2A19" w:rsidRDefault="007C2A19" w:rsidP="006822CE">
      <w:pPr>
        <w:spacing w:line="276" w:lineRule="auto"/>
      </w:pPr>
      <w:r>
        <w:t xml:space="preserve">29.02 Решаю задачи на цикл </w:t>
      </w:r>
      <w:r>
        <w:rPr>
          <w:lang w:val="en-US"/>
        </w:rPr>
        <w:t>while</w:t>
      </w:r>
      <w:r w:rsidR="009B2F8A" w:rsidRPr="009B2F8A">
        <w:t>, н</w:t>
      </w:r>
      <w:r w:rsidR="009B2F8A">
        <w:t xml:space="preserve">а решение 3 задач у меня ушел целый </w:t>
      </w:r>
      <w:proofErr w:type="gramStart"/>
      <w:r w:rsidR="009B2F8A">
        <w:t>час(</w:t>
      </w:r>
      <w:proofErr w:type="gramEnd"/>
      <w:r w:rsidR="009B2F8A">
        <w:t>(</w:t>
      </w:r>
    </w:p>
    <w:p w14:paraId="4B19D12E" w14:textId="7431DD32" w:rsidR="00CF181B" w:rsidRDefault="00CF181B" w:rsidP="006822CE">
      <w:pPr>
        <w:spacing w:line="276" w:lineRule="auto"/>
      </w:pPr>
      <w:r w:rsidRPr="00CF181B">
        <w:t xml:space="preserve">01.03 </w:t>
      </w:r>
      <w:r>
        <w:t>Сегодня задачи на w</w:t>
      </w:r>
      <w:proofErr w:type="spellStart"/>
      <w:r>
        <w:rPr>
          <w:lang w:val="en-US"/>
        </w:rPr>
        <w:t>hile</w:t>
      </w:r>
      <w:proofErr w:type="spellEnd"/>
      <w:r>
        <w:t xml:space="preserve"> </w:t>
      </w:r>
      <w:proofErr w:type="gramStart"/>
      <w:r>
        <w:t>посложнее(</w:t>
      </w:r>
      <w:proofErr w:type="gramEnd"/>
      <w:r>
        <w:t>( без подсказок в комментариях не справляюсь, на решение 2-х задач у меня ушло около 40 минут…</w:t>
      </w:r>
    </w:p>
    <w:p w14:paraId="5C919355" w14:textId="2B40521A" w:rsidR="004D3268" w:rsidRDefault="00790C13" w:rsidP="006822CE">
      <w:pPr>
        <w:spacing w:line="276" w:lineRule="auto"/>
      </w:pPr>
      <w:r w:rsidRPr="00790C13">
        <w:t xml:space="preserve">02.03 </w:t>
      </w:r>
      <w:r>
        <w:t xml:space="preserve">Сегодня изучаю действительные числа, решаю задачи в </w:t>
      </w:r>
      <w:proofErr w:type="spellStart"/>
      <w:r>
        <w:t>степике</w:t>
      </w:r>
      <w:proofErr w:type="spellEnd"/>
      <w:r>
        <w:t xml:space="preserve"> на эту тему. Задачи решаются довольно легко. На решение одной задачи уходит </w:t>
      </w:r>
      <w:proofErr w:type="gramStart"/>
      <w:r w:rsidR="004D3268">
        <w:t>15-20</w:t>
      </w:r>
      <w:proofErr w:type="gramEnd"/>
      <w:r w:rsidR="004D3268">
        <w:t xml:space="preserve"> </w:t>
      </w:r>
      <w:r>
        <w:t>минут</w:t>
      </w:r>
      <w:r w:rsidR="004D3268">
        <w:t xml:space="preserve">. </w:t>
      </w:r>
    </w:p>
    <w:p w14:paraId="08C0332A" w14:textId="4BE1FD5B" w:rsidR="004D3268" w:rsidRPr="0067515A" w:rsidRDefault="004D3268" w:rsidP="006822CE">
      <w:pPr>
        <w:spacing w:line="276" w:lineRule="auto"/>
      </w:pPr>
      <w:r>
        <w:t xml:space="preserve">03.03 Пробую решать задачи на цикл </w:t>
      </w:r>
      <w:r>
        <w:rPr>
          <w:lang w:val="en-US"/>
        </w:rPr>
        <w:t>for</w:t>
      </w:r>
      <w:r>
        <w:t xml:space="preserve"> и массивы, практикую использование вектора в задачах.</w:t>
      </w:r>
      <w:r w:rsidR="0067515A" w:rsidRPr="0067515A">
        <w:t xml:space="preserve"> </w:t>
      </w:r>
      <w:r w:rsidR="0067515A">
        <w:t xml:space="preserve">Сначала было тяжело понять, но после </w:t>
      </w:r>
      <w:proofErr w:type="gramStart"/>
      <w:r w:rsidR="0067515A">
        <w:t>-  задачи</w:t>
      </w:r>
      <w:proofErr w:type="gramEnd"/>
      <w:r w:rsidR="0067515A">
        <w:t xml:space="preserve"> стали решаться относительно несложно. Поняв, что процесс считывания массива из задачи в задачу не меняется, мне </w:t>
      </w:r>
      <w:r w:rsidR="0067515A">
        <w:lastRenderedPageBreak/>
        <w:t>стало проще, так как оставалось менять лишь малую часть код под условие задачи. За 1 час я решила 4 (!!) задачи. Буду продолжать.</w:t>
      </w:r>
    </w:p>
    <w:p w14:paraId="33889D72" w14:textId="5AC510FC" w:rsidR="00135B84" w:rsidRDefault="00FE3736">
      <w:proofErr w:type="gramStart"/>
      <w:r>
        <w:t>04.03 – 0</w:t>
      </w:r>
      <w:r w:rsidR="00135B84" w:rsidRPr="00135B84">
        <w:t>6.</w:t>
      </w:r>
      <w:r>
        <w:t>03</w:t>
      </w:r>
      <w:proofErr w:type="gramEnd"/>
      <w:r>
        <w:t xml:space="preserve"> Учусь использовать функции и начну решать задачи по теме.</w:t>
      </w:r>
      <w:r w:rsidR="00135B84" w:rsidRPr="00135B84">
        <w:t xml:space="preserve"> </w:t>
      </w:r>
      <w:r w:rsidR="00135B84">
        <w:t>Решаю по одной задаче в день.</w:t>
      </w:r>
    </w:p>
    <w:p w14:paraId="31985DAA" w14:textId="41A22049" w:rsidR="00135B84" w:rsidRDefault="00135B84">
      <w:r>
        <w:t xml:space="preserve">07.03 Решила 2 задачи на использование </w:t>
      </w:r>
      <w:proofErr w:type="gramStart"/>
      <w:r>
        <w:t>функций..</w:t>
      </w:r>
      <w:proofErr w:type="gramEnd"/>
      <w:r>
        <w:t xml:space="preserve"> </w:t>
      </w:r>
      <w:proofErr w:type="gramStart"/>
      <w:r>
        <w:t>Решение  до</w:t>
      </w:r>
      <w:proofErr w:type="gramEnd"/>
      <w:r>
        <w:t xml:space="preserve"> меня очень долго доходит(( </w:t>
      </w:r>
    </w:p>
    <w:p w14:paraId="252EFF55" w14:textId="58965216" w:rsidR="00AB5B43" w:rsidRDefault="00B9589C" w:rsidP="00AB5B43">
      <w:r>
        <w:t xml:space="preserve">04.04 После долгого перерыва в обучении я буду снова возвращаться в прежний ритм, чтобы добить задачи! Сегодня я вспоминала, как работать с циклами </w:t>
      </w:r>
      <w:r>
        <w:rPr>
          <w:lang w:val="en-US"/>
        </w:rPr>
        <w:t>for</w:t>
      </w:r>
      <w:r w:rsidRPr="00B9589C">
        <w:t xml:space="preserve"> </w:t>
      </w:r>
      <w:r>
        <w:t xml:space="preserve">и массивами. Мне потребовалось </w:t>
      </w:r>
      <w:proofErr w:type="spellStart"/>
      <w:r>
        <w:t>пересмореть</w:t>
      </w:r>
      <w:proofErr w:type="spellEnd"/>
      <w:r>
        <w:t xml:space="preserve"> видеоурок, перечитать лекции, чтобы выполнить задания по теме. На решение 4 задач у меня ушло почти 3 часа (с перерывами)</w:t>
      </w:r>
      <w:r w:rsidR="00AB5B43">
        <w:t xml:space="preserve">. Вспомнила функции </w:t>
      </w:r>
      <w:proofErr w:type="spellStart"/>
      <w:proofErr w:type="gramStart"/>
      <w:r w:rsidR="00AB5B43">
        <w:t>b.push</w:t>
      </w:r>
      <w:proofErr w:type="gramEnd"/>
      <w:r w:rsidR="00AB5B43">
        <w:t>_back</w:t>
      </w:r>
      <w:proofErr w:type="spellEnd"/>
      <w:r w:rsidR="00AB5B43">
        <w:t>(),</w:t>
      </w:r>
      <w:proofErr w:type="spellStart"/>
      <w:r w:rsidR="00AB5B43">
        <w:t>b.size</w:t>
      </w:r>
      <w:proofErr w:type="spellEnd"/>
      <w:r w:rsidR="00AB5B43">
        <w:t>(), их назначение.</w:t>
      </w:r>
    </w:p>
    <w:p w14:paraId="0F9687D5" w14:textId="3B28A288" w:rsidR="00694DE6" w:rsidRDefault="00694DE6" w:rsidP="00AB5B43">
      <w:r w:rsidRPr="00694DE6">
        <w:t xml:space="preserve">05.04 </w:t>
      </w:r>
      <w:r>
        <w:t>Сегодня окончательно разделаюсь с массивами, чтобы наконец закрепить данную тему. На решение 5 задач у меня ушло 3,5 часа. Некоторые задачи были схожи по условию.</w:t>
      </w:r>
    </w:p>
    <w:p w14:paraId="01372AF0" w14:textId="5851C2B5" w:rsidR="006822CE" w:rsidRDefault="00190D16">
      <w:r>
        <w:t xml:space="preserve">06.04 Сегодня решаю блок функция и рекурсия вспомнила уравнение ромба </w:t>
      </w:r>
      <w:r>
        <w:rPr>
          <w:rFonts w:ascii="Roboto" w:hAnsi="Roboto"/>
          <w:color w:val="222222"/>
          <w:spacing w:val="4"/>
          <w:sz w:val="21"/>
          <w:szCs w:val="21"/>
          <w:shd w:val="clear" w:color="auto" w:fill="F3F4F6"/>
        </w:rPr>
        <w:t xml:space="preserve">|x| + |y| = r, </w:t>
      </w:r>
      <w:r>
        <w:t>для того чтобы решить задачу.</w:t>
      </w:r>
      <w:r w:rsidR="00DD4369">
        <w:t xml:space="preserve"> Функция </w:t>
      </w:r>
      <w:proofErr w:type="gramStart"/>
      <w:r w:rsidR="00DD4369">
        <w:t>p</w:t>
      </w:r>
      <w:r w:rsidR="00DD4369">
        <w:rPr>
          <w:lang w:val="en-US"/>
        </w:rPr>
        <w:t>ow</w:t>
      </w:r>
      <w:r w:rsidR="00DD4369" w:rsidRPr="00DD4369">
        <w:t>(</w:t>
      </w:r>
      <w:proofErr w:type="gramEnd"/>
      <w:r w:rsidR="00DD4369" w:rsidRPr="00DD4369">
        <w:t xml:space="preserve">) </w:t>
      </w:r>
      <w:r w:rsidR="00DD4369">
        <w:t xml:space="preserve">нужна </w:t>
      </w:r>
      <w:r w:rsidR="00DD4369" w:rsidRPr="00DD4369">
        <w:t>д</w:t>
      </w:r>
      <w:r w:rsidR="00DD4369">
        <w:t>ля возведения в степень.</w:t>
      </w:r>
    </w:p>
    <w:p w14:paraId="66FFED67" w14:textId="0C6BC3DC" w:rsidR="00AB414C" w:rsidRPr="00AB414C" w:rsidRDefault="00DD4369" w:rsidP="00AB414C">
      <w:proofErr w:type="gramStart"/>
      <w:r>
        <w:rPr>
          <w:lang w:val="en-US"/>
        </w:rPr>
        <w:t>Power</w:t>
      </w:r>
      <w:r w:rsidRPr="00DD4369">
        <w:t>(</w:t>
      </w:r>
      <w:proofErr w:type="gramEnd"/>
      <w:r w:rsidRPr="00DD4369">
        <w:t xml:space="preserve">) – </w:t>
      </w:r>
      <w:r>
        <w:t xml:space="preserve">рекурсивная </w:t>
      </w:r>
      <w:proofErr w:type="spellStart"/>
      <w:r>
        <w:t>фукнция</w:t>
      </w:r>
      <w:proofErr w:type="spellEnd"/>
      <w:r w:rsidR="00AB414C">
        <w:t xml:space="preserve"> (вызывает сама себя)</w:t>
      </w:r>
    </w:p>
    <w:p w14:paraId="411F40A6" w14:textId="5055F383" w:rsidR="00AB414C" w:rsidRDefault="00AB414C">
      <w:r>
        <w:t>На решение 5 задач у меня ушло около 2 часов, однако без подсказок я бы не справилась.</w:t>
      </w:r>
    </w:p>
    <w:p w14:paraId="70FFD622" w14:textId="77777777" w:rsidR="00AB414C" w:rsidRDefault="00AB414C">
      <w:r w:rsidRPr="00AB414C">
        <w:t xml:space="preserve">07.04 </w:t>
      </w:r>
      <w:proofErr w:type="gramStart"/>
      <w:r>
        <w:rPr>
          <w:lang w:val="en-US"/>
        </w:rPr>
        <w:t>Fact</w:t>
      </w:r>
      <w:r w:rsidRPr="00AB414C">
        <w:t>(</w:t>
      </w:r>
      <w:proofErr w:type="gramEnd"/>
      <w:r w:rsidRPr="00AB414C">
        <w:t xml:space="preserve">) – </w:t>
      </w:r>
      <w:proofErr w:type="spellStart"/>
      <w:r>
        <w:t>тож</w:t>
      </w:r>
      <w:proofErr w:type="spellEnd"/>
      <w:r>
        <w:t xml:space="preserve"> рекурсивная</w:t>
      </w:r>
      <w:r w:rsidRPr="00AB414C">
        <w:t xml:space="preserve">. </w:t>
      </w:r>
    </w:p>
    <w:p w14:paraId="31EE4EF5" w14:textId="4C2DFA8C" w:rsidR="00FE550C" w:rsidRDefault="00AB414C">
      <w:r>
        <w:t>Пересмотрела урок по функциям и рекурсии, продолжаю решать задачи на данную тему.</w:t>
      </w:r>
    </w:p>
    <w:p w14:paraId="427B3F60" w14:textId="633F3A25" w:rsidR="00736BA8" w:rsidRDefault="00736BA8">
      <w:r>
        <w:t xml:space="preserve">Решила две задачи по теме, дальше как-то не получается… На решение двух задач без учета видеоурока у меня ушло 30 минут (ошибки были по причине того, что тип данных я указывала </w:t>
      </w:r>
      <w:r>
        <w:rPr>
          <w:lang w:val="en-US"/>
        </w:rPr>
        <w:t>int</w:t>
      </w:r>
      <w:r w:rsidRPr="00736BA8">
        <w:t xml:space="preserve">, </w:t>
      </w:r>
      <w:r>
        <w:t xml:space="preserve">а не </w:t>
      </w:r>
      <w:r>
        <w:rPr>
          <w:lang w:val="en-US"/>
        </w:rPr>
        <w:t>double</w:t>
      </w:r>
      <w:r>
        <w:t>, где это было нужно)</w:t>
      </w:r>
    </w:p>
    <w:p w14:paraId="19A14FAD" w14:textId="0AA123A2" w:rsidR="00B63DD8" w:rsidRDefault="00B63DD8">
      <w:proofErr w:type="spellStart"/>
      <w:proofErr w:type="gramStart"/>
      <w:r w:rsidRPr="00B63DD8">
        <w:t>Setprecision</w:t>
      </w:r>
      <w:proofErr w:type="spellEnd"/>
      <w:r>
        <w:t>(</w:t>
      </w:r>
      <w:proofErr w:type="gramEnd"/>
      <w:r>
        <w:t>) – функция, которая определяет точность вывода нецелого числа после запятой</w:t>
      </w:r>
    </w:p>
    <w:p w14:paraId="107C45D1" w14:textId="5850C998" w:rsidR="00736BA8" w:rsidRDefault="00736BA8">
      <w:r>
        <w:t xml:space="preserve">Вернулась к теме действительные числа, решила 2 задачи на квадратное уравнения. Они были почти одинаковыми. (Решила за </w:t>
      </w:r>
      <w:r w:rsidR="00C771E9" w:rsidRPr="00B63DD8">
        <w:t>40</w:t>
      </w:r>
      <w:r>
        <w:t xml:space="preserve"> мин</w:t>
      </w:r>
      <w:r w:rsidR="00C771E9">
        <w:t>у</w:t>
      </w:r>
      <w:r>
        <w:t>т)</w:t>
      </w:r>
    </w:p>
    <w:p w14:paraId="71670806" w14:textId="63161E11" w:rsidR="00435F1B" w:rsidRDefault="00435F1B">
      <w:r w:rsidRPr="00435F1B">
        <w:t>09.04</w:t>
      </w:r>
      <w:r>
        <w:t xml:space="preserve"> Строки и символы.</w:t>
      </w:r>
    </w:p>
    <w:p w14:paraId="3B1F0932" w14:textId="12C22201" w:rsidR="00435F1B" w:rsidRDefault="00435F1B">
      <w:proofErr w:type="spellStart"/>
      <w:proofErr w:type="gramStart"/>
      <w:r>
        <w:rPr>
          <w:lang w:val="en-US"/>
        </w:rPr>
        <w:t>Getline</w:t>
      </w:r>
      <w:proofErr w:type="spellEnd"/>
      <w:r w:rsidRPr="00435F1B">
        <w:t>( ,</w:t>
      </w:r>
      <w:proofErr w:type="gramEnd"/>
      <w:r w:rsidRPr="00435F1B">
        <w:t xml:space="preserve"> ) –</w:t>
      </w:r>
      <w:r>
        <w:t xml:space="preserve"> зачитывает всю строку до перевода на следующую</w:t>
      </w:r>
    </w:p>
    <w:p w14:paraId="2A4BC028" w14:textId="607D4D9D" w:rsidR="00FE550C" w:rsidRDefault="00435F1B">
      <w:r>
        <w:lastRenderedPageBreak/>
        <w:t xml:space="preserve">Метод </w:t>
      </w:r>
      <w:proofErr w:type="gramStart"/>
      <w:r>
        <w:t>f</w:t>
      </w:r>
      <w:proofErr w:type="spellStart"/>
      <w:r>
        <w:rPr>
          <w:lang w:val="en-US"/>
        </w:rPr>
        <w:t>ind</w:t>
      </w:r>
      <w:proofErr w:type="spellEnd"/>
      <w:r w:rsidR="00807974">
        <w:t>(</w:t>
      </w:r>
      <w:proofErr w:type="gramEnd"/>
      <w:r w:rsidR="00807974">
        <w:t>)</w:t>
      </w:r>
      <w:r w:rsidRPr="00435F1B">
        <w:t xml:space="preserve"> </w:t>
      </w:r>
      <w:r>
        <w:t>находит подстроку в строке. Если не находит, возвращает -1.</w:t>
      </w:r>
    </w:p>
    <w:p w14:paraId="607D555B" w14:textId="277D0B2D" w:rsidR="0051502B" w:rsidRDefault="0051502B">
      <w:r>
        <w:t xml:space="preserve">На решение 6 задач у меня ушло </w:t>
      </w:r>
      <w:r w:rsidR="00E003FD">
        <w:t>2 часа вместе с просмотром видеоурока. После предыдущих задач эти кажутся супер-простыми!!!!</w:t>
      </w:r>
    </w:p>
    <w:p w14:paraId="5DF06B09" w14:textId="763B8F9E" w:rsidR="00807974" w:rsidRPr="00807974" w:rsidRDefault="00BA1ADF">
      <w:r>
        <w:t>10</w:t>
      </w:r>
      <w:r w:rsidRPr="00BA1ADF">
        <w:t xml:space="preserve">.04 </w:t>
      </w:r>
      <w:r w:rsidR="00807974">
        <w:t xml:space="preserve">Сегодня решаю задачи на тему множества (пересекающиеся кружочки) </w:t>
      </w:r>
      <w:r w:rsidR="00807974" w:rsidRPr="00807974">
        <w:t>#</w:t>
      </w:r>
      <w:r w:rsidR="00807974">
        <w:rPr>
          <w:lang w:val="en-US"/>
        </w:rPr>
        <w:t>include</w:t>
      </w:r>
      <w:r w:rsidR="00807974" w:rsidRPr="00807974">
        <w:t xml:space="preserve"> &lt;</w:t>
      </w:r>
      <w:r w:rsidR="00807974">
        <w:rPr>
          <w:lang w:val="en-US"/>
        </w:rPr>
        <w:t>set</w:t>
      </w:r>
      <w:r w:rsidR="00807974" w:rsidRPr="00807974">
        <w:t>&gt;</w:t>
      </w:r>
      <w:r w:rsidR="00807974">
        <w:t xml:space="preserve"> и словари.</w:t>
      </w:r>
    </w:p>
    <w:p w14:paraId="5C5D542B" w14:textId="306C2A47" w:rsidR="00E003FD" w:rsidRPr="00A04A00" w:rsidRDefault="00BA1ADF">
      <w:r>
        <w:t>Словарь в С++ - библиотека m</w:t>
      </w:r>
      <w:r>
        <w:rPr>
          <w:lang w:val="en-US"/>
        </w:rPr>
        <w:t>ap</w:t>
      </w:r>
      <w:r w:rsidR="00807974">
        <w:t xml:space="preserve"> </w:t>
      </w:r>
      <w:r w:rsidR="00807974" w:rsidRPr="00807974">
        <w:t>#</w:t>
      </w:r>
      <w:r w:rsidR="00807974">
        <w:rPr>
          <w:lang w:val="en-US"/>
        </w:rPr>
        <w:t>include</w:t>
      </w:r>
      <w:r w:rsidR="00807974" w:rsidRPr="00807974">
        <w:t xml:space="preserve"> &lt;</w:t>
      </w:r>
      <w:r w:rsidR="00807974">
        <w:t>m</w:t>
      </w:r>
      <w:r w:rsidR="00807974">
        <w:rPr>
          <w:lang w:val="en-US"/>
        </w:rPr>
        <w:t>ap</w:t>
      </w:r>
      <w:r w:rsidR="00807974" w:rsidRPr="00807974">
        <w:t>&gt;</w:t>
      </w:r>
      <w:r w:rsidR="00EF4D13">
        <w:t xml:space="preserve"> </w:t>
      </w:r>
      <w:proofErr w:type="gramStart"/>
      <w:r w:rsidR="00EF4D13">
        <w:t xml:space="preserve">( </w:t>
      </w:r>
      <w:r w:rsidR="00EF4D13">
        <w:rPr>
          <w:lang w:val="en-US"/>
        </w:rPr>
        <w:t>s</w:t>
      </w:r>
      <w:proofErr w:type="gramEnd"/>
      <w:r w:rsidR="00EF4D13" w:rsidRPr="00EF4D13">
        <w:t>[</w:t>
      </w:r>
      <w:r w:rsidR="00EF4D13">
        <w:t xml:space="preserve"> </w:t>
      </w:r>
      <w:r w:rsidR="00EF4D13" w:rsidRPr="00EF4D13">
        <w:t xml:space="preserve">] = “”) </w:t>
      </w:r>
      <w:r w:rsidR="00EF4D13">
        <w:t>похоже на вектор</w:t>
      </w:r>
    </w:p>
    <w:p w14:paraId="4E3D4208" w14:textId="77777777" w:rsidR="00BA1ADF" w:rsidRDefault="00BA1ADF">
      <w:proofErr w:type="spellStart"/>
      <w:r w:rsidRPr="00BA1ADF">
        <w:t>Lower_bound</w:t>
      </w:r>
      <w:proofErr w:type="spellEnd"/>
      <w:r w:rsidRPr="00BA1ADF">
        <w:t xml:space="preserve"> возвращает указатель на первый элемент, значение которого больше либо равно переданному параметру. </w:t>
      </w:r>
    </w:p>
    <w:p w14:paraId="7A588F7A" w14:textId="598B40AE" w:rsidR="00BA1ADF" w:rsidRDefault="00BA1ADF">
      <w:proofErr w:type="spellStart"/>
      <w:r w:rsidRPr="00BA1ADF">
        <w:t>Upper_bound</w:t>
      </w:r>
      <w:proofErr w:type="spellEnd"/>
      <w:r w:rsidRPr="00BA1ADF">
        <w:t xml:space="preserve"> — на первый элемент, который строго больше.</w:t>
      </w:r>
    </w:p>
    <w:p w14:paraId="68D65677" w14:textId="5C8E1871" w:rsidR="00BA1ADF" w:rsidRDefault="00BA1ADF">
      <w:r>
        <w:rPr>
          <w:lang w:val="en-US"/>
        </w:rPr>
        <w:t>Set</w:t>
      </w:r>
      <w:r w:rsidRPr="00BA1ADF">
        <w:t xml:space="preserve"> – </w:t>
      </w:r>
      <w:r>
        <w:t>подсчитывает число различных элементов в последовательности.</w:t>
      </w:r>
    </w:p>
    <w:p w14:paraId="67BA42D8" w14:textId="0DDB817C" w:rsidR="00807974" w:rsidRPr="00A04A00" w:rsidRDefault="00807974">
      <w:r>
        <w:t xml:space="preserve">Удаление элемента – </w:t>
      </w:r>
      <w:proofErr w:type="gramStart"/>
      <w:r w:rsidR="00EF4D13">
        <w:rPr>
          <w:lang w:val="en-US"/>
        </w:rPr>
        <w:t>s</w:t>
      </w:r>
      <w:r w:rsidR="00EF4D13" w:rsidRPr="00A04A00">
        <w:t>.</w:t>
      </w:r>
      <w:r>
        <w:rPr>
          <w:lang w:val="en-US"/>
        </w:rPr>
        <w:t>erase</w:t>
      </w:r>
      <w:proofErr w:type="gramEnd"/>
      <w:r w:rsidRPr="00A04A00">
        <w:t>()</w:t>
      </w:r>
    </w:p>
    <w:p w14:paraId="55B97B6E" w14:textId="072CCBAB" w:rsidR="00807974" w:rsidRPr="00807974" w:rsidRDefault="00807974">
      <w:r>
        <w:t>Структура m</w:t>
      </w:r>
      <w:proofErr w:type="spellStart"/>
      <w:r>
        <w:rPr>
          <w:lang w:val="en-US"/>
        </w:rPr>
        <w:t>ultiset</w:t>
      </w:r>
      <w:proofErr w:type="spellEnd"/>
      <w:r w:rsidRPr="00807974">
        <w:t xml:space="preserve">, </w:t>
      </w:r>
      <w:r>
        <w:t xml:space="preserve">в отличие от </w:t>
      </w:r>
      <w:r>
        <w:rPr>
          <w:lang w:val="en-US"/>
        </w:rPr>
        <w:t>set</w:t>
      </w:r>
      <w:r w:rsidRPr="00807974">
        <w:t xml:space="preserve">, </w:t>
      </w:r>
      <w:r>
        <w:t>может хранить одинаковые элементы.</w:t>
      </w:r>
    </w:p>
    <w:p w14:paraId="19E1626D" w14:textId="7689C191" w:rsidR="00A04A00" w:rsidRPr="0008425C" w:rsidRDefault="00A04A00" w:rsidP="00A04A00">
      <w:pPr>
        <w:spacing w:after="0"/>
      </w:pPr>
      <w:r w:rsidRPr="00A04A00">
        <w:t xml:space="preserve">15.04 </w:t>
      </w:r>
      <w:r>
        <w:rPr>
          <w:lang w:val="en-US"/>
        </w:rPr>
        <w:t>Yandex</w:t>
      </w:r>
      <w:r w:rsidRPr="00A04A00">
        <w:t xml:space="preserve"> </w:t>
      </w:r>
      <w:r>
        <w:rPr>
          <w:lang w:val="en-US"/>
        </w:rPr>
        <w:t>Handbook</w:t>
      </w:r>
      <w:r w:rsidRPr="0008425C">
        <w:t>.</w:t>
      </w:r>
    </w:p>
    <w:p w14:paraId="3D658E35" w14:textId="15CDF94B" w:rsidR="00BA1ADF" w:rsidRDefault="00A04A00">
      <w:pPr>
        <w:rPr>
          <w:b/>
          <w:bCs/>
        </w:rPr>
      </w:pPr>
      <w:r w:rsidRPr="00A04A00">
        <w:t>А</w:t>
      </w:r>
      <w:r>
        <w:t xml:space="preserve">ргументы функций: </w:t>
      </w:r>
      <w:r w:rsidRPr="00A04A00">
        <w:rPr>
          <w:b/>
          <w:bCs/>
        </w:rPr>
        <w:t>аргументы сложных типов (векторы, строки, любые контейнеры, большие структуры) всегда лучше передавать в функцию по константной ссылке, если функция использует их только для чтения.</w:t>
      </w:r>
    </w:p>
    <w:p w14:paraId="4C1EE3D7" w14:textId="6FA15E56" w:rsidR="00DF4BCF" w:rsidRDefault="00DF4BCF">
      <w:pPr>
        <w:rPr>
          <w:b/>
          <w:bCs/>
        </w:rPr>
      </w:pPr>
      <w:r>
        <w:rPr>
          <w:b/>
          <w:bCs/>
        </w:rPr>
        <w:t>16.04 -18.04 Чтобы все вспомнить, смотрю курс видеоуроков.</w:t>
      </w:r>
    </w:p>
    <w:p w14:paraId="3108FD5C" w14:textId="19C7D831" w:rsidR="00DF4BCF" w:rsidRPr="00A04A00" w:rsidRDefault="00DF4B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BD9988" wp14:editId="6BC13140">
            <wp:extent cx="2299854" cy="1495741"/>
            <wp:effectExtent l="0" t="0" r="0" b="3175"/>
            <wp:docPr id="645961700" name="Рисунок 1" descr="Изображение выглядит как текст, программное обеспечение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61700" name="Рисунок 1" descr="Изображение выглядит как текст, программное обеспечение, Веб-сайт, веб-страниц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24" cy="15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1119" w14:textId="77777777" w:rsidR="0008425C" w:rsidRDefault="0008425C">
      <w:proofErr w:type="gramStart"/>
      <w:r>
        <w:t>20.04 – 23.04</w:t>
      </w:r>
      <w:proofErr w:type="gramEnd"/>
      <w:r>
        <w:t xml:space="preserve"> Продолжаю смотреть. </w:t>
      </w:r>
    </w:p>
    <w:p w14:paraId="0F9BB2E7" w14:textId="1A359C8C" w:rsidR="0008425C" w:rsidRDefault="008552CD">
      <w:r>
        <w:t>24.04 Изучаю ассоциативные контейнеры и как их использовать во втором проекте по программированию.</w:t>
      </w:r>
    </w:p>
    <w:p w14:paraId="7AF59B3A" w14:textId="7FE72030" w:rsidR="00BA1ADF" w:rsidRDefault="0008425C">
      <w:r w:rsidRPr="0008425C">
        <w:lastRenderedPageBreak/>
        <w:t xml:space="preserve">Работа с </w:t>
      </w:r>
      <w:proofErr w:type="spellStart"/>
      <w:r w:rsidRPr="0008425C">
        <w:t>диманическим</w:t>
      </w:r>
      <w:proofErr w:type="spellEnd"/>
      <w:r w:rsidRPr="0008425C">
        <w:t xml:space="preserve"> массивом. (Арендуем память)</w:t>
      </w:r>
      <w:r>
        <w:rPr>
          <w:noProof/>
        </w:rPr>
        <w:drawing>
          <wp:inline distT="0" distB="0" distL="0" distR="0" wp14:anchorId="1F796A4E" wp14:editId="2FE667AC">
            <wp:extent cx="6465570" cy="2980055"/>
            <wp:effectExtent l="0" t="0" r="0" b="4445"/>
            <wp:docPr id="274671072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1072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4771" w14:textId="50D4653C" w:rsidR="00E378B3" w:rsidRDefault="00E378B3">
      <w:r>
        <w:rPr>
          <w:lang w:val="en-US"/>
        </w:rPr>
        <w:t>Map</w:t>
      </w:r>
      <w:r w:rsidRPr="00E378B3">
        <w:t xml:space="preserve"> – </w:t>
      </w:r>
      <w:r>
        <w:t xml:space="preserve">хранит только уникальные ключ, а </w:t>
      </w:r>
      <w:r>
        <w:rPr>
          <w:lang w:val="en-US"/>
        </w:rPr>
        <w:t>Multimap</w:t>
      </w:r>
      <w:r w:rsidRPr="00E378B3">
        <w:t xml:space="preserve"> </w:t>
      </w:r>
      <w:r>
        <w:t>–</w:t>
      </w:r>
      <w:r w:rsidRPr="00E378B3">
        <w:t xml:space="preserve"> </w:t>
      </w:r>
      <w:r>
        <w:t>может хранить и повторяющиеся ключи тоже.</w:t>
      </w:r>
    </w:p>
    <w:p w14:paraId="1D547E23" w14:textId="085A4C57" w:rsidR="006F2DCA" w:rsidRDefault="006F2DCA">
      <w:proofErr w:type="gramStart"/>
      <w:r>
        <w:t>27-28</w:t>
      </w:r>
      <w:proofErr w:type="gramEnd"/>
      <w:r>
        <w:t xml:space="preserve">.04 Пробую решать задачи в </w:t>
      </w:r>
      <w:proofErr w:type="spellStart"/>
      <w:r>
        <w:t>хендбуке</w:t>
      </w:r>
      <w:proofErr w:type="spellEnd"/>
      <w:r>
        <w:t xml:space="preserve"> на последовательные контейнеры.</w:t>
      </w:r>
    </w:p>
    <w:p w14:paraId="105F2A11" w14:textId="601A1203" w:rsidR="006F2DCA" w:rsidRPr="006F2DCA" w:rsidRDefault="006F2DCA" w:rsidP="006F2DCA">
      <w:pPr>
        <w:rPr>
          <w:b/>
          <w:bCs/>
          <w:lang w:val="en-US"/>
        </w:rPr>
      </w:pPr>
      <w:r w:rsidRPr="006F2DCA">
        <w:rPr>
          <w:b/>
          <w:bCs/>
          <w:lang w:val="en-US"/>
        </w:rPr>
        <w:t>range-based for:</w:t>
      </w:r>
    </w:p>
    <w:p w14:paraId="363467F5" w14:textId="77777777" w:rsidR="006F2DCA" w:rsidRDefault="006F2DCA" w:rsidP="006F2DCA">
      <w:pPr>
        <w:spacing w:line="240" w:lineRule="auto"/>
        <w:rPr>
          <w:color w:val="0070C0"/>
          <w:lang w:val="en-US"/>
        </w:rPr>
      </w:pPr>
      <w:r w:rsidRPr="006F2DCA">
        <w:rPr>
          <w:color w:val="0070C0"/>
          <w:lang w:val="en-US"/>
        </w:rPr>
        <w:t xml:space="preserve">for (const auto&amp; </w:t>
      </w:r>
      <w:proofErr w:type="spellStart"/>
      <w:proofErr w:type="gramStart"/>
      <w:r w:rsidRPr="006F2DCA">
        <w:rPr>
          <w:color w:val="0070C0"/>
          <w:lang w:val="en-US"/>
        </w:rPr>
        <w:t>elem</w:t>
      </w:r>
      <w:proofErr w:type="spellEnd"/>
      <w:r w:rsidRPr="006F2DCA">
        <w:rPr>
          <w:color w:val="0070C0"/>
          <w:lang w:val="en-US"/>
        </w:rPr>
        <w:t xml:space="preserve"> :</w:t>
      </w:r>
      <w:proofErr w:type="gramEnd"/>
      <w:r w:rsidRPr="006F2DCA">
        <w:rPr>
          <w:color w:val="0070C0"/>
          <w:lang w:val="en-US"/>
        </w:rPr>
        <w:t xml:space="preserve"> data) {  </w:t>
      </w:r>
    </w:p>
    <w:p w14:paraId="3C15D6A5" w14:textId="7EF2730B" w:rsidR="006F2DCA" w:rsidRPr="0093441D" w:rsidRDefault="006F2DCA" w:rsidP="006F2DCA">
      <w:pPr>
        <w:spacing w:line="240" w:lineRule="auto"/>
        <w:rPr>
          <w:color w:val="0070C0"/>
        </w:rPr>
      </w:pPr>
      <w:r w:rsidRPr="0093441D">
        <w:rPr>
          <w:color w:val="0070C0"/>
        </w:rPr>
        <w:t>// ...</w:t>
      </w:r>
    </w:p>
    <w:p w14:paraId="20DC99B1" w14:textId="00C2EB25" w:rsidR="00481F6A" w:rsidRDefault="006F2DCA" w:rsidP="00F622F4">
      <w:pPr>
        <w:spacing w:line="240" w:lineRule="auto"/>
        <w:rPr>
          <w:color w:val="0070C0"/>
        </w:rPr>
      </w:pPr>
      <w:r w:rsidRPr="0093441D">
        <w:rPr>
          <w:color w:val="0070C0"/>
        </w:rPr>
        <w:t>}</w:t>
      </w:r>
      <w:r>
        <w:rPr>
          <w:color w:val="0070C0"/>
        </w:rPr>
        <w:t xml:space="preserve"> </w:t>
      </w:r>
    </w:p>
    <w:p w14:paraId="7B90F1E9" w14:textId="77777777" w:rsidR="00F622F4" w:rsidRPr="00F622F4" w:rsidRDefault="00F622F4" w:rsidP="00F622F4">
      <w:pPr>
        <w:spacing w:line="240" w:lineRule="auto"/>
        <w:rPr>
          <w:color w:val="0070C0"/>
        </w:rPr>
      </w:pPr>
    </w:p>
    <w:p w14:paraId="20732724" w14:textId="77777777" w:rsidR="00481F6A" w:rsidRDefault="00481F6A" w:rsidP="00481F6A">
      <w:pPr>
        <w:spacing w:after="0"/>
      </w:pPr>
    </w:p>
    <w:p w14:paraId="3BE8DD2D" w14:textId="77777777" w:rsidR="00481F6A" w:rsidRDefault="00481F6A" w:rsidP="00481F6A">
      <w:pPr>
        <w:spacing w:after="0"/>
      </w:pPr>
    </w:p>
    <w:p w14:paraId="2F371D57" w14:textId="77777777" w:rsidR="00481F6A" w:rsidRDefault="00481F6A" w:rsidP="00481F6A">
      <w:pPr>
        <w:spacing w:after="0"/>
      </w:pPr>
    </w:p>
    <w:p w14:paraId="2CAD53B7" w14:textId="77777777" w:rsidR="00481F6A" w:rsidRDefault="00481F6A" w:rsidP="00481F6A">
      <w:pPr>
        <w:spacing w:after="0"/>
      </w:pPr>
    </w:p>
    <w:p w14:paraId="66E99D96" w14:textId="77777777" w:rsidR="00481F6A" w:rsidRDefault="00481F6A" w:rsidP="00481F6A">
      <w:pPr>
        <w:spacing w:after="0"/>
      </w:pPr>
    </w:p>
    <w:p w14:paraId="1F96CDB9" w14:textId="77777777" w:rsidR="00481F6A" w:rsidRDefault="00481F6A" w:rsidP="00481F6A">
      <w:pPr>
        <w:spacing w:after="0"/>
      </w:pPr>
    </w:p>
    <w:p w14:paraId="135B45AC" w14:textId="77777777" w:rsidR="00481F6A" w:rsidRDefault="00481F6A" w:rsidP="00481F6A">
      <w:pPr>
        <w:spacing w:after="0"/>
      </w:pPr>
    </w:p>
    <w:p w14:paraId="4181A596" w14:textId="77777777" w:rsidR="00481F6A" w:rsidRDefault="00481F6A" w:rsidP="00481F6A">
      <w:pPr>
        <w:spacing w:after="0"/>
      </w:pPr>
    </w:p>
    <w:p w14:paraId="75676688" w14:textId="77777777" w:rsidR="00481F6A" w:rsidRDefault="00481F6A" w:rsidP="00481F6A">
      <w:pPr>
        <w:spacing w:after="0"/>
      </w:pPr>
    </w:p>
    <w:p w14:paraId="07F11364" w14:textId="77777777" w:rsidR="00481F6A" w:rsidRDefault="00481F6A" w:rsidP="00481F6A">
      <w:pPr>
        <w:spacing w:after="0"/>
      </w:pPr>
    </w:p>
    <w:p w14:paraId="7332DDA3" w14:textId="77777777" w:rsidR="00481F6A" w:rsidRDefault="00481F6A" w:rsidP="00481F6A">
      <w:pPr>
        <w:spacing w:after="0"/>
      </w:pPr>
    </w:p>
    <w:p w14:paraId="666F75E6" w14:textId="77777777" w:rsidR="00481F6A" w:rsidRDefault="00481F6A" w:rsidP="00481F6A">
      <w:pPr>
        <w:spacing w:after="0"/>
      </w:pPr>
    </w:p>
    <w:p w14:paraId="055B5121" w14:textId="77777777" w:rsidR="00481F6A" w:rsidRDefault="00481F6A" w:rsidP="00481F6A">
      <w:pPr>
        <w:spacing w:after="0"/>
      </w:pPr>
    </w:p>
    <w:p w14:paraId="1F065F93" w14:textId="77777777" w:rsidR="00481F6A" w:rsidRDefault="00481F6A" w:rsidP="00481F6A">
      <w:pPr>
        <w:spacing w:after="0"/>
      </w:pPr>
    </w:p>
    <w:p w14:paraId="0887A96A" w14:textId="2CECEDDD" w:rsidR="00481F6A" w:rsidRPr="0008425C" w:rsidRDefault="00481F6A" w:rsidP="00481F6A">
      <w:pPr>
        <w:spacing w:after="0"/>
      </w:pPr>
      <w:r>
        <w:t>28</w:t>
      </w:r>
      <w:r w:rsidRPr="00A04A00">
        <w:t xml:space="preserve">.04 </w:t>
      </w:r>
      <w:r>
        <w:rPr>
          <w:lang w:val="en-US"/>
        </w:rPr>
        <w:t>Yandex</w:t>
      </w:r>
      <w:r w:rsidRPr="00A04A00">
        <w:t xml:space="preserve"> </w:t>
      </w:r>
      <w:r>
        <w:rPr>
          <w:lang w:val="en-US"/>
        </w:rPr>
        <w:t>Handbook</w:t>
      </w:r>
      <w:r w:rsidRPr="0008425C">
        <w:t>.</w:t>
      </w:r>
    </w:p>
    <w:p w14:paraId="577B070C" w14:textId="77777777" w:rsidR="00481F6A" w:rsidRDefault="00481F6A" w:rsidP="00481F6A">
      <w:pPr>
        <w:rPr>
          <w:b/>
          <w:bCs/>
        </w:rPr>
      </w:pPr>
      <w:r w:rsidRPr="00A04A00">
        <w:t>А</w:t>
      </w:r>
      <w:r>
        <w:t xml:space="preserve">ргументы функций: </w:t>
      </w:r>
      <w:r w:rsidRPr="00A04A00">
        <w:rPr>
          <w:b/>
          <w:bCs/>
        </w:rPr>
        <w:t>аргументы сложных типов (векторы, строки, любые контейнеры, большие структуры) всегда лучше передавать в функцию по константной ссылке, если функция использует их только для чтения.</w:t>
      </w:r>
    </w:p>
    <w:p w14:paraId="3BA9361E" w14:textId="77777777" w:rsidR="00481F6A" w:rsidRDefault="00481F6A" w:rsidP="00481F6A">
      <w:pPr>
        <w:spacing w:after="0"/>
        <w:rPr>
          <w:b/>
          <w:bCs/>
        </w:rPr>
      </w:pPr>
      <w:r w:rsidRPr="00481F6A">
        <w:rPr>
          <w:b/>
          <w:bCs/>
        </w:rPr>
        <w:t xml:space="preserve">Пробую решать задачи в </w:t>
      </w:r>
      <w:proofErr w:type="spellStart"/>
      <w:r w:rsidRPr="00481F6A">
        <w:rPr>
          <w:b/>
          <w:bCs/>
        </w:rPr>
        <w:t>хендбуке</w:t>
      </w:r>
      <w:proofErr w:type="spellEnd"/>
      <w:r w:rsidRPr="00481F6A">
        <w:rPr>
          <w:b/>
          <w:bCs/>
        </w:rPr>
        <w:t xml:space="preserve"> на последовательные контейнеры.</w:t>
      </w:r>
    </w:p>
    <w:p w14:paraId="7B6E51B6" w14:textId="77777777" w:rsidR="00481F6A" w:rsidRPr="00481F6A" w:rsidRDefault="00481F6A" w:rsidP="00481F6A">
      <w:pPr>
        <w:spacing w:after="0"/>
        <w:rPr>
          <w:b/>
          <w:bCs/>
        </w:rPr>
      </w:pPr>
    </w:p>
    <w:p w14:paraId="658DF490" w14:textId="77777777" w:rsidR="00481F6A" w:rsidRPr="00481F6A" w:rsidRDefault="00481F6A" w:rsidP="00481F6A">
      <w:pPr>
        <w:spacing w:after="0"/>
        <w:rPr>
          <w:b/>
          <w:bCs/>
          <w:lang w:val="en-US"/>
        </w:rPr>
      </w:pPr>
      <w:r w:rsidRPr="00481F6A">
        <w:rPr>
          <w:b/>
          <w:bCs/>
          <w:lang w:val="en-US"/>
        </w:rPr>
        <w:t>range-based for:</w:t>
      </w:r>
    </w:p>
    <w:p w14:paraId="11EC2616" w14:textId="77777777" w:rsidR="00481F6A" w:rsidRPr="00481F6A" w:rsidRDefault="00481F6A" w:rsidP="00481F6A">
      <w:pPr>
        <w:spacing w:after="0"/>
        <w:rPr>
          <w:b/>
          <w:bCs/>
          <w:lang w:val="en-US"/>
        </w:rPr>
      </w:pPr>
      <w:r w:rsidRPr="00481F6A">
        <w:rPr>
          <w:b/>
          <w:bCs/>
          <w:lang w:val="en-US"/>
        </w:rPr>
        <w:t xml:space="preserve">for (const auto&amp; </w:t>
      </w:r>
      <w:proofErr w:type="spellStart"/>
      <w:proofErr w:type="gramStart"/>
      <w:r w:rsidRPr="00481F6A">
        <w:rPr>
          <w:b/>
          <w:bCs/>
          <w:lang w:val="en-US"/>
        </w:rPr>
        <w:t>elem</w:t>
      </w:r>
      <w:proofErr w:type="spellEnd"/>
      <w:r w:rsidRPr="00481F6A">
        <w:rPr>
          <w:b/>
          <w:bCs/>
          <w:lang w:val="en-US"/>
        </w:rPr>
        <w:t xml:space="preserve"> :</w:t>
      </w:r>
      <w:proofErr w:type="gramEnd"/>
      <w:r w:rsidRPr="00481F6A">
        <w:rPr>
          <w:b/>
          <w:bCs/>
          <w:lang w:val="en-US"/>
        </w:rPr>
        <w:t xml:space="preserve"> data) {  </w:t>
      </w:r>
    </w:p>
    <w:p w14:paraId="2B7DD171" w14:textId="77777777" w:rsidR="00481F6A" w:rsidRPr="00481F6A" w:rsidRDefault="00481F6A" w:rsidP="00481F6A">
      <w:pPr>
        <w:spacing w:after="0"/>
        <w:rPr>
          <w:b/>
          <w:bCs/>
        </w:rPr>
      </w:pPr>
      <w:r w:rsidRPr="00481F6A">
        <w:rPr>
          <w:b/>
          <w:bCs/>
        </w:rPr>
        <w:t>// ...</w:t>
      </w:r>
    </w:p>
    <w:p w14:paraId="095648B3" w14:textId="14D89F6A" w:rsidR="00481F6A" w:rsidRDefault="00481F6A" w:rsidP="00481F6A">
      <w:pPr>
        <w:spacing w:after="0"/>
        <w:rPr>
          <w:b/>
          <w:bCs/>
        </w:rPr>
      </w:pPr>
      <w:r w:rsidRPr="00481F6A">
        <w:rPr>
          <w:b/>
          <w:bCs/>
        </w:rPr>
        <w:t>}</w:t>
      </w:r>
    </w:p>
    <w:p w14:paraId="5258E8A4" w14:textId="77777777" w:rsidR="00481F6A" w:rsidRDefault="00481F6A" w:rsidP="00481F6A">
      <w:pPr>
        <w:spacing w:after="0"/>
        <w:rPr>
          <w:b/>
          <w:bCs/>
        </w:rPr>
      </w:pPr>
    </w:p>
    <w:p w14:paraId="6841A3D1" w14:textId="77777777" w:rsidR="00481F6A" w:rsidRDefault="00481F6A" w:rsidP="00481F6A">
      <w:pPr>
        <w:spacing w:after="0"/>
        <w:rPr>
          <w:b/>
          <w:bCs/>
        </w:rPr>
      </w:pPr>
    </w:p>
    <w:p w14:paraId="41B9E432" w14:textId="20D1A1E0" w:rsidR="0093441D" w:rsidRDefault="0093441D" w:rsidP="006822CE">
      <w:pPr>
        <w:spacing w:after="0" w:line="276" w:lineRule="auto"/>
      </w:pPr>
      <w:r w:rsidRPr="0093441D">
        <w:t xml:space="preserve">17.05 </w:t>
      </w:r>
      <w:r>
        <w:t>Так как мы активно работаем над вторым проектом, я немного забросила практику. Буду восстанавливаться!</w:t>
      </w:r>
    </w:p>
    <w:p w14:paraId="1161CDAA" w14:textId="77777777" w:rsidR="00E47EFA" w:rsidRDefault="00E47EFA" w:rsidP="006822CE">
      <w:pPr>
        <w:spacing w:after="0" w:line="276" w:lineRule="auto"/>
      </w:pPr>
    </w:p>
    <w:p w14:paraId="6F51672F" w14:textId="7027461B" w:rsidR="0093441D" w:rsidRDefault="0093441D" w:rsidP="006822CE">
      <w:pPr>
        <w:spacing w:after="0" w:line="276" w:lineRule="auto"/>
      </w:pPr>
      <w:r>
        <w:t xml:space="preserve">Сегодня решила одну задачу в Яндекс </w:t>
      </w:r>
      <w:proofErr w:type="spellStart"/>
      <w:r>
        <w:t>Хендбуке</w:t>
      </w:r>
      <w:proofErr w:type="spellEnd"/>
      <w:r>
        <w:t xml:space="preserve"> на последовательные контейнеры.</w:t>
      </w:r>
    </w:p>
    <w:p w14:paraId="06BA25AE" w14:textId="77777777" w:rsidR="00E47EFA" w:rsidRDefault="00E47EFA" w:rsidP="006822CE">
      <w:pPr>
        <w:spacing w:after="0" w:line="276" w:lineRule="auto"/>
      </w:pPr>
    </w:p>
    <w:p w14:paraId="6E2A0FF6" w14:textId="5EB337B1" w:rsidR="00E47EFA" w:rsidRDefault="0093441D" w:rsidP="006822CE">
      <w:pPr>
        <w:spacing w:after="0" w:line="276" w:lineRule="auto"/>
      </w:pPr>
      <w:r>
        <w:t xml:space="preserve">Вторая задача была довольно легкой, так как там требовалось лишь знание о том, как помещать значения в начало / конец контейнера. </w:t>
      </w:r>
    </w:p>
    <w:p w14:paraId="3110D97F" w14:textId="1E3E19F8" w:rsidR="0093441D" w:rsidRPr="0093441D" w:rsidRDefault="0093441D" w:rsidP="006822CE">
      <w:pPr>
        <w:spacing w:after="0" w:line="276" w:lineRule="auto"/>
      </w:pPr>
      <w:r>
        <w:t xml:space="preserve">Для этого используем </w:t>
      </w:r>
      <w:r>
        <w:rPr>
          <w:lang w:val="en-US"/>
        </w:rPr>
        <w:t>push</w:t>
      </w:r>
      <w:r w:rsidRPr="0093441D">
        <w:t>_</w:t>
      </w:r>
      <w:r>
        <w:rPr>
          <w:lang w:val="en-US"/>
        </w:rPr>
        <w:t>front</w:t>
      </w:r>
      <w:r w:rsidRPr="0093441D">
        <w:t xml:space="preserve"> / </w:t>
      </w:r>
      <w:r>
        <w:rPr>
          <w:lang w:val="en-US"/>
        </w:rPr>
        <w:t>push</w:t>
      </w:r>
      <w:r w:rsidRPr="0093441D">
        <w:t>_</w:t>
      </w:r>
      <w:r>
        <w:rPr>
          <w:lang w:val="en-US"/>
        </w:rPr>
        <w:t>back</w:t>
      </w:r>
      <w:r w:rsidRPr="0093441D">
        <w:t>.</w:t>
      </w:r>
    </w:p>
    <w:p w14:paraId="404D3DB3" w14:textId="77777777" w:rsidR="0093441D" w:rsidRDefault="0093441D" w:rsidP="006822CE">
      <w:pPr>
        <w:spacing w:after="0" w:line="276" w:lineRule="auto"/>
      </w:pPr>
    </w:p>
    <w:p w14:paraId="47C0D360" w14:textId="7BA58D8A" w:rsidR="00E47EFA" w:rsidRDefault="003D17B4" w:rsidP="006822CE">
      <w:pPr>
        <w:spacing w:after="0" w:line="276" w:lineRule="auto"/>
      </w:pPr>
      <w:proofErr w:type="gramStart"/>
      <w:r w:rsidRPr="003D17B4">
        <w:t>18.05</w:t>
      </w:r>
      <w:r>
        <w:t xml:space="preserve"> </w:t>
      </w:r>
      <w:r w:rsidR="00D31F39">
        <w:t xml:space="preserve"> </w:t>
      </w:r>
      <w:r w:rsidRPr="003D17B4">
        <w:t>Итак</w:t>
      </w:r>
      <w:proofErr w:type="gramEnd"/>
      <w:r>
        <w:t xml:space="preserve">, я решила задачу в </w:t>
      </w:r>
      <w:proofErr w:type="spellStart"/>
      <w:r>
        <w:t>хендбуке</w:t>
      </w:r>
      <w:proofErr w:type="spellEnd"/>
      <w:r>
        <w:t xml:space="preserve"> на последовательные контейнеры. Задача была про вагоны поезда. </w:t>
      </w:r>
    </w:p>
    <w:p w14:paraId="6802D9FE" w14:textId="1895D95F" w:rsidR="0093441D" w:rsidRDefault="003D17B4" w:rsidP="006822CE">
      <w:pPr>
        <w:spacing w:after="0" w:line="276" w:lineRule="auto"/>
        <w:rPr>
          <w:i/>
          <w:iCs/>
        </w:rPr>
      </w:pPr>
      <w:r>
        <w:br/>
        <w:t>Суть задачи в том, что:</w:t>
      </w:r>
      <w:r>
        <w:br/>
        <w:t>Во-первых, нужно понять какой контейнер здесь лучше использовать. Здесь был использован контейнер d</w:t>
      </w:r>
      <w:proofErr w:type="spellStart"/>
      <w:r>
        <w:rPr>
          <w:lang w:val="en-US"/>
        </w:rPr>
        <w:t>eque</w:t>
      </w:r>
      <w:proofErr w:type="spellEnd"/>
      <w:r>
        <w:t xml:space="preserve">, так как </w:t>
      </w:r>
      <w:r w:rsidRPr="003D17B4">
        <w:rPr>
          <w:i/>
          <w:iCs/>
        </w:rPr>
        <w:t>его итераторы являются итераторами произвольного доступа, а значит, можно будет быстро найти место расцепки.</w:t>
      </w:r>
    </w:p>
    <w:p w14:paraId="08CC1A66" w14:textId="77777777" w:rsidR="00E47EFA" w:rsidRPr="003D17B4" w:rsidRDefault="00E47EFA" w:rsidP="006822CE">
      <w:pPr>
        <w:spacing w:after="0" w:line="276" w:lineRule="auto"/>
        <w:rPr>
          <w:i/>
          <w:iCs/>
        </w:rPr>
      </w:pPr>
    </w:p>
    <w:p w14:paraId="0820F95B" w14:textId="0026207C" w:rsidR="003D17B4" w:rsidRDefault="003D17B4" w:rsidP="006822CE">
      <w:pPr>
        <w:spacing w:after="0" w:line="276" w:lineRule="auto"/>
      </w:pPr>
      <w:r>
        <w:t xml:space="preserve">Во-вторых, использование </w:t>
      </w:r>
      <w:proofErr w:type="spellStart"/>
      <w:r w:rsidRPr="003D17B4">
        <w:t>pop_</w:t>
      </w:r>
      <w:proofErr w:type="gramStart"/>
      <w:r w:rsidRPr="003D17B4">
        <w:t>back</w:t>
      </w:r>
      <w:proofErr w:type="spellEnd"/>
      <w:r w:rsidR="00A33648">
        <w:t>(</w:t>
      </w:r>
      <w:proofErr w:type="gramEnd"/>
      <w:r w:rsidR="00A33648">
        <w:t>)</w:t>
      </w:r>
      <w:r w:rsidRPr="003D17B4">
        <w:t xml:space="preserve"> </w:t>
      </w:r>
      <w:r w:rsidR="00A33648">
        <w:t xml:space="preserve">и </w:t>
      </w:r>
      <w:proofErr w:type="spellStart"/>
      <w:r w:rsidR="00A33648" w:rsidRPr="003D17B4">
        <w:t>pop</w:t>
      </w:r>
      <w:r w:rsidRPr="003D17B4">
        <w:t>_front</w:t>
      </w:r>
      <w:proofErr w:type="spellEnd"/>
      <w:r w:rsidR="00A33648">
        <w:t xml:space="preserve">() </w:t>
      </w:r>
      <w:r>
        <w:t>для того, чтобы удалять необходимые нам элементы (в нашем случае, вагоны) сразу столько, сколько нам нужно!!</w:t>
      </w:r>
    </w:p>
    <w:p w14:paraId="55918C8B" w14:textId="77777777" w:rsidR="00E47EFA" w:rsidRDefault="00E47EFA" w:rsidP="006822CE">
      <w:pPr>
        <w:spacing w:after="0" w:line="276" w:lineRule="auto"/>
      </w:pPr>
    </w:p>
    <w:p w14:paraId="2364865A" w14:textId="0309032C" w:rsidR="00A33648" w:rsidRPr="00A33648" w:rsidRDefault="00A33648" w:rsidP="006822CE">
      <w:pPr>
        <w:spacing w:after="0" w:line="276" w:lineRule="auto"/>
      </w:pPr>
      <w:r>
        <w:t xml:space="preserve">В-третьих, я открыла для себя </w:t>
      </w:r>
      <w:proofErr w:type="gramStart"/>
      <w:r>
        <w:t>использование .</w:t>
      </w:r>
      <w:r>
        <w:rPr>
          <w:lang w:val="en-US"/>
        </w:rPr>
        <w:t>empty</w:t>
      </w:r>
      <w:proofErr w:type="gramEnd"/>
      <w:r w:rsidRPr="00A33648">
        <w:t>()</w:t>
      </w:r>
      <w:r>
        <w:t>, которое позволяет вычислить есть ли что-то в контейнере или он пуст.</w:t>
      </w:r>
    </w:p>
    <w:p w14:paraId="6ECB3F72" w14:textId="77777777" w:rsidR="00A33648" w:rsidRDefault="003D17B4" w:rsidP="006822CE">
      <w:pPr>
        <w:spacing w:after="0" w:line="276" w:lineRule="auto"/>
      </w:pPr>
      <w:r>
        <w:t xml:space="preserve">Мои ошибки при решении были по </w:t>
      </w:r>
      <w:proofErr w:type="gramStart"/>
      <w:r>
        <w:t>невнимательности..</w:t>
      </w:r>
      <w:proofErr w:type="gramEnd"/>
      <w:r>
        <w:t xml:space="preserve"> </w:t>
      </w:r>
    </w:p>
    <w:p w14:paraId="49244D44" w14:textId="77777777" w:rsidR="00E47EFA" w:rsidRDefault="00E47EFA" w:rsidP="006822CE">
      <w:pPr>
        <w:spacing w:after="0" w:line="276" w:lineRule="auto"/>
      </w:pPr>
    </w:p>
    <w:p w14:paraId="3FBE0471" w14:textId="0899E37A" w:rsidR="003D17B4" w:rsidRPr="00A33648" w:rsidRDefault="00A33648" w:rsidP="006822CE">
      <w:pPr>
        <w:spacing w:after="0" w:line="276" w:lineRule="auto"/>
      </w:pPr>
      <w:r>
        <w:t>А</w:t>
      </w:r>
      <w:r w:rsidR="003D17B4">
        <w:t xml:space="preserve"> также </w:t>
      </w:r>
      <w:r>
        <w:t xml:space="preserve">проблема была в том, что </w:t>
      </w:r>
      <w:r w:rsidR="003D17B4">
        <w:t xml:space="preserve">после того, как я прописала все условия, забыла дописать </w:t>
      </w:r>
      <w:r>
        <w:rPr>
          <w:lang w:val="en-US"/>
        </w:rPr>
        <w:t>break</w:t>
      </w:r>
      <w:r>
        <w:t xml:space="preserve">, что привело к тому, что функция работала неверно </w:t>
      </w:r>
    </w:p>
    <w:p w14:paraId="3A442499" w14:textId="77777777" w:rsidR="0093441D" w:rsidRDefault="0093441D" w:rsidP="006822CE">
      <w:pPr>
        <w:spacing w:after="0" w:line="276" w:lineRule="auto"/>
      </w:pPr>
    </w:p>
    <w:p w14:paraId="3235FED6" w14:textId="3AB12A2D" w:rsidR="0093441D" w:rsidRDefault="00A33648" w:rsidP="006822CE">
      <w:pPr>
        <w:spacing w:after="0" w:line="276" w:lineRule="auto"/>
      </w:pPr>
      <w:r w:rsidRPr="00A33648">
        <w:rPr>
          <w:noProof/>
        </w:rPr>
        <w:lastRenderedPageBreak/>
        <w:drawing>
          <wp:inline distT="0" distB="0" distL="0" distR="0" wp14:anchorId="39ABDBD6" wp14:editId="63977509">
            <wp:extent cx="3803904" cy="1911665"/>
            <wp:effectExtent l="0" t="0" r="0" b="6350"/>
            <wp:docPr id="792694555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94555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2303" cy="194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3F79" w14:textId="77777777" w:rsidR="0093441D" w:rsidRDefault="0093441D" w:rsidP="006822CE">
      <w:pPr>
        <w:spacing w:after="0" w:line="276" w:lineRule="auto"/>
      </w:pPr>
    </w:p>
    <w:p w14:paraId="6A001501" w14:textId="5E5D43BC" w:rsidR="0093441D" w:rsidRPr="00A33648" w:rsidRDefault="00A33648" w:rsidP="006822CE">
      <w:pPr>
        <w:spacing w:after="0" w:line="276" w:lineRule="auto"/>
      </w:pPr>
      <w:r>
        <w:t>Боюсь, что следующие задачи будут сложными для меня, но буду пробовать!</w:t>
      </w:r>
    </w:p>
    <w:p w14:paraId="53B7DE88" w14:textId="77777777" w:rsidR="0093441D" w:rsidRDefault="0093441D" w:rsidP="006822CE">
      <w:pPr>
        <w:spacing w:after="0" w:line="276" w:lineRule="auto"/>
      </w:pPr>
    </w:p>
    <w:p w14:paraId="18F5459A" w14:textId="48468204" w:rsidR="00E47EFA" w:rsidRDefault="00E47EFA" w:rsidP="006822CE">
      <w:pPr>
        <w:spacing w:after="0" w:line="276" w:lineRule="auto"/>
      </w:pPr>
      <w:r>
        <w:t xml:space="preserve">23.05 Для решения четвертой задачи из </w:t>
      </w:r>
      <w:proofErr w:type="spellStart"/>
      <w:r>
        <w:t>яндекс</w:t>
      </w:r>
      <w:proofErr w:type="spellEnd"/>
      <w:r>
        <w:t xml:space="preserve"> </w:t>
      </w:r>
      <w:proofErr w:type="spellStart"/>
      <w:r>
        <w:t>хендбука</w:t>
      </w:r>
      <w:proofErr w:type="spellEnd"/>
      <w:r>
        <w:t xml:space="preserve"> я использовала контейнер </w:t>
      </w:r>
      <w:proofErr w:type="gramStart"/>
      <w:r>
        <w:rPr>
          <w:lang w:val="en-US"/>
        </w:rPr>
        <w:t>std</w:t>
      </w:r>
      <w:r w:rsidRPr="00E47EFA">
        <w:t>::</w:t>
      </w:r>
      <w:proofErr w:type="gramEnd"/>
      <w:r>
        <w:rPr>
          <w:lang w:val="en-US"/>
        </w:rPr>
        <w:t>list</w:t>
      </w:r>
      <w:r>
        <w:t>, так как для решения этой задачи нам не нужен произвольный доступ к элементам. (Нужен последовательный)</w:t>
      </w:r>
    </w:p>
    <w:p w14:paraId="1BAB6030" w14:textId="77777777" w:rsidR="00E47EFA" w:rsidRDefault="00E47EFA" w:rsidP="006822CE">
      <w:pPr>
        <w:spacing w:after="0" w:line="276" w:lineRule="auto"/>
      </w:pPr>
    </w:p>
    <w:p w14:paraId="34357A61" w14:textId="0773F04A" w:rsidR="00E47EFA" w:rsidRDefault="00E47EFA" w:rsidP="006822CE">
      <w:pPr>
        <w:spacing w:after="0" w:line="276" w:lineRule="auto"/>
      </w:pPr>
      <w:r>
        <w:t xml:space="preserve">При написании кода, нужно понять, какие условия стоит учесть для правильного функционирования. Например, при использовании </w:t>
      </w:r>
      <w:r>
        <w:rPr>
          <w:lang w:val="en-US"/>
        </w:rPr>
        <w:t>down</w:t>
      </w:r>
      <w:r w:rsidRPr="00E47EFA">
        <w:t xml:space="preserve"> </w:t>
      </w:r>
      <w:r>
        <w:t xml:space="preserve">нужно учитывать, не находится ли курсор на последней строке и </w:t>
      </w:r>
      <w:proofErr w:type="spellStart"/>
      <w:r>
        <w:t>тд</w:t>
      </w:r>
      <w:proofErr w:type="spellEnd"/>
      <w:r>
        <w:t>.</w:t>
      </w:r>
    </w:p>
    <w:p w14:paraId="7E345E9B" w14:textId="768E8C5C" w:rsidR="00E47EFA" w:rsidRDefault="00E47EFA" w:rsidP="006822CE">
      <w:pPr>
        <w:spacing w:after="0" w:line="276" w:lineRule="auto"/>
      </w:pPr>
      <w:r>
        <w:t>Для учета всех условий я использовала условный оператор i</w:t>
      </w:r>
      <w:r>
        <w:rPr>
          <w:lang w:val="en-US"/>
        </w:rPr>
        <w:t>f</w:t>
      </w:r>
      <w:r>
        <w:t>, e</w:t>
      </w:r>
      <w:proofErr w:type="spellStart"/>
      <w:r>
        <w:rPr>
          <w:lang w:val="en-US"/>
        </w:rPr>
        <w:t>lse</w:t>
      </w:r>
      <w:proofErr w:type="spellEnd"/>
      <w:r w:rsidRPr="00E47EFA">
        <w:t xml:space="preserve"> </w:t>
      </w:r>
      <w:r>
        <w:rPr>
          <w:lang w:val="en-US"/>
        </w:rPr>
        <w:t>if</w:t>
      </w:r>
      <w:r>
        <w:t>.</w:t>
      </w:r>
    </w:p>
    <w:p w14:paraId="6F8EE8DE" w14:textId="77777777" w:rsidR="00E47EFA" w:rsidRDefault="00E47EFA" w:rsidP="006822CE">
      <w:pPr>
        <w:spacing w:after="0" w:line="276" w:lineRule="auto"/>
      </w:pPr>
    </w:p>
    <w:p w14:paraId="07A7AEEE" w14:textId="14DF76A6" w:rsidR="00E47EFA" w:rsidRPr="00E47EFA" w:rsidRDefault="00E47EFA" w:rsidP="006822CE">
      <w:pPr>
        <w:spacing w:after="0" w:line="276" w:lineRule="auto"/>
      </w:pPr>
      <w:r>
        <w:t xml:space="preserve">Открыла для себя новую функцию </w:t>
      </w:r>
      <w:proofErr w:type="gramStart"/>
      <w:r>
        <w:rPr>
          <w:lang w:val="en-US"/>
        </w:rPr>
        <w:t>std</w:t>
      </w:r>
      <w:r w:rsidRPr="00E47EFA">
        <w:t>::</w:t>
      </w:r>
      <w:proofErr w:type="gramEnd"/>
      <w:r>
        <w:rPr>
          <w:lang w:val="en-US"/>
        </w:rPr>
        <w:t>move</w:t>
      </w:r>
      <w:r>
        <w:t>, которая не используется без</w:t>
      </w:r>
      <w:r w:rsidRPr="00E47EFA">
        <w:t xml:space="preserve"> </w:t>
      </w:r>
      <w:r>
        <w:rPr>
          <w:lang w:val="en-US"/>
        </w:rPr>
        <w:t>std</w:t>
      </w:r>
      <w:r>
        <w:t>::</w:t>
      </w:r>
    </w:p>
    <w:p w14:paraId="62E44AC6" w14:textId="07CE904B" w:rsidR="0093441D" w:rsidRPr="00E47EFA" w:rsidRDefault="00E47EFA" w:rsidP="006822CE">
      <w:pPr>
        <w:spacing w:after="0" w:line="276" w:lineRule="auto"/>
      </w:pPr>
      <w:r w:rsidRPr="00E47EFA">
        <w:t xml:space="preserve">“Обратите внимание, что при вырезании строки в буфер мы используем функцию </w:t>
      </w:r>
      <w:proofErr w:type="spellStart"/>
      <w:proofErr w:type="gramStart"/>
      <w:r w:rsidRPr="00E47EFA">
        <w:t>std</w:t>
      </w:r>
      <w:proofErr w:type="spellEnd"/>
      <w:r w:rsidRPr="00E47EFA">
        <w:t>::</w:t>
      </w:r>
      <w:proofErr w:type="spellStart"/>
      <w:proofErr w:type="gramEnd"/>
      <w:r w:rsidRPr="00E47EFA">
        <w:t>move</w:t>
      </w:r>
      <w:proofErr w:type="spellEnd"/>
      <w:r w:rsidRPr="00E47EFA">
        <w:t>. Она позволяет забрать владение строкой, которая вот-вот будет удалена из списка, и сэкономить на её копировании.”</w:t>
      </w:r>
    </w:p>
    <w:p w14:paraId="7F3A51A0" w14:textId="77777777" w:rsidR="00A33648" w:rsidRDefault="00A33648" w:rsidP="006822CE">
      <w:pPr>
        <w:spacing w:after="0" w:line="276" w:lineRule="auto"/>
      </w:pPr>
    </w:p>
    <w:p w14:paraId="44CE79BF" w14:textId="0BF3CD49" w:rsidR="000B5E39" w:rsidRDefault="000B5E39" w:rsidP="006822CE">
      <w:pPr>
        <w:spacing w:after="0" w:line="276" w:lineRule="auto"/>
      </w:pPr>
      <w:r>
        <w:t>24.05 Сегодня я решила одну из задач на ассоциативные контейнеры. Она была довольно простой, так как здесь требовалось лишь знание теории.</w:t>
      </w:r>
    </w:p>
    <w:p w14:paraId="2F800F1C" w14:textId="77777777" w:rsidR="000B5E39" w:rsidRDefault="000B5E39" w:rsidP="006822CE">
      <w:pPr>
        <w:spacing w:after="0" w:line="276" w:lineRule="auto"/>
      </w:pPr>
    </w:p>
    <w:p w14:paraId="4A80A022" w14:textId="08459230" w:rsidR="000B5E39" w:rsidRDefault="000B5E39" w:rsidP="006822CE">
      <w:pPr>
        <w:spacing w:after="0" w:line="276" w:lineRule="auto"/>
      </w:pPr>
      <w:r>
        <w:t xml:space="preserve">Для решения я использовала контейнер </w:t>
      </w:r>
      <w:r>
        <w:rPr>
          <w:lang w:val="en-US"/>
        </w:rPr>
        <w:t>set</w:t>
      </w:r>
      <w:r>
        <w:t>.</w:t>
      </w:r>
    </w:p>
    <w:p w14:paraId="1A19E866" w14:textId="2F08642D" w:rsidR="000B5E39" w:rsidRDefault="000B5E39" w:rsidP="006822CE">
      <w:pPr>
        <w:spacing w:after="0" w:line="276" w:lineRule="auto"/>
      </w:pPr>
    </w:p>
    <w:p w14:paraId="1291DD1E" w14:textId="07BEC4F6" w:rsidR="000B5E39" w:rsidRDefault="000B5E39" w:rsidP="006822CE">
      <w:pPr>
        <w:spacing w:after="0" w:line="276" w:lineRule="auto"/>
      </w:pPr>
      <w:r>
        <w:t xml:space="preserve">Чтобы узнать содержится ли тот или иной элемент во множестве, мы </w:t>
      </w:r>
      <w:proofErr w:type="gramStart"/>
      <w:r>
        <w:t>используем .c</w:t>
      </w:r>
      <w:proofErr w:type="spellStart"/>
      <w:r>
        <w:rPr>
          <w:lang w:val="en-US"/>
        </w:rPr>
        <w:t>ontains</w:t>
      </w:r>
      <w:proofErr w:type="spellEnd"/>
      <w:proofErr w:type="gramEnd"/>
      <w:r>
        <w:t xml:space="preserve">() </w:t>
      </w:r>
    </w:p>
    <w:p w14:paraId="005AB504" w14:textId="77777777" w:rsidR="000B5E39" w:rsidRDefault="000B5E39" w:rsidP="006822CE">
      <w:pPr>
        <w:spacing w:after="0" w:line="276" w:lineRule="auto"/>
      </w:pPr>
    </w:p>
    <w:p w14:paraId="2ED07B8C" w14:textId="6AA07308" w:rsidR="000B5E39" w:rsidRPr="000B5E39" w:rsidRDefault="000B5E39" w:rsidP="006822CE">
      <w:pPr>
        <w:spacing w:after="0" w:line="276" w:lineRule="auto"/>
      </w:pPr>
      <w:r>
        <w:t xml:space="preserve">Для того чтобы вставить элемент в последовательность, мы </w:t>
      </w:r>
      <w:proofErr w:type="gramStart"/>
      <w:r>
        <w:t xml:space="preserve">используем </w:t>
      </w:r>
      <w:r w:rsidRPr="000B5E39">
        <w:t>.</w:t>
      </w:r>
      <w:r>
        <w:rPr>
          <w:lang w:val="en-US"/>
        </w:rPr>
        <w:t>insert</w:t>
      </w:r>
      <w:proofErr w:type="gramEnd"/>
      <w:r w:rsidRPr="000B5E39">
        <w:t>()</w:t>
      </w:r>
    </w:p>
    <w:p w14:paraId="3065BEEF" w14:textId="77777777" w:rsidR="00481F6A" w:rsidRDefault="00481F6A" w:rsidP="006822CE">
      <w:pPr>
        <w:spacing w:after="0" w:line="276" w:lineRule="auto"/>
      </w:pPr>
    </w:p>
    <w:p w14:paraId="026B0FD8" w14:textId="48CA4563" w:rsidR="000B5E39" w:rsidRPr="000B5E39" w:rsidRDefault="000B5E39" w:rsidP="006822CE">
      <w:pPr>
        <w:spacing w:after="0" w:line="276" w:lineRule="auto"/>
      </w:pPr>
      <w:r>
        <w:t xml:space="preserve">Итого я решила 5/5 задач в </w:t>
      </w:r>
      <w:proofErr w:type="spellStart"/>
      <w:r>
        <w:t>Хендбуке</w:t>
      </w:r>
      <w:proofErr w:type="spellEnd"/>
      <w:r>
        <w:t>. По возможности буду и дальше практиковаться для лучшей подготовки к предстоящему экзамену.</w:t>
      </w:r>
    </w:p>
    <w:p w14:paraId="0F86B17E" w14:textId="77777777" w:rsidR="00481F6A" w:rsidRDefault="00481F6A" w:rsidP="006822CE">
      <w:pPr>
        <w:spacing w:after="0" w:line="276" w:lineRule="auto"/>
      </w:pPr>
    </w:p>
    <w:p w14:paraId="557A8A2A" w14:textId="77777777" w:rsidR="00481F6A" w:rsidRDefault="00481F6A" w:rsidP="006822CE">
      <w:pPr>
        <w:spacing w:after="0" w:line="276" w:lineRule="auto"/>
      </w:pPr>
    </w:p>
    <w:p w14:paraId="53A11B7F" w14:textId="77777777" w:rsidR="00481F6A" w:rsidRDefault="00481F6A" w:rsidP="006822CE">
      <w:pPr>
        <w:spacing w:after="0" w:line="276" w:lineRule="auto"/>
      </w:pPr>
    </w:p>
    <w:p w14:paraId="6F4CC77E" w14:textId="77777777" w:rsidR="00481F6A" w:rsidRDefault="00481F6A" w:rsidP="006822CE">
      <w:pPr>
        <w:spacing w:after="0" w:line="276" w:lineRule="auto"/>
      </w:pPr>
    </w:p>
    <w:p w14:paraId="6F1405AE" w14:textId="77777777" w:rsidR="00F622F4" w:rsidRDefault="00F622F4" w:rsidP="006822CE">
      <w:pPr>
        <w:spacing w:after="0" w:line="276" w:lineRule="auto"/>
      </w:pPr>
    </w:p>
    <w:p w14:paraId="7A706E4F" w14:textId="77777777" w:rsidR="00F622F4" w:rsidRDefault="00F622F4" w:rsidP="006822CE">
      <w:pPr>
        <w:spacing w:after="0" w:line="276" w:lineRule="auto"/>
      </w:pPr>
    </w:p>
    <w:p w14:paraId="57339A26" w14:textId="3906D562" w:rsidR="00F622F4" w:rsidRPr="00AD7C48" w:rsidRDefault="00F622F4" w:rsidP="006822CE">
      <w:pPr>
        <w:spacing w:after="0" w:line="276" w:lineRule="auto"/>
      </w:pPr>
      <w:r>
        <w:lastRenderedPageBreak/>
        <w:t>Двумерные массивы в С++, S</w:t>
      </w:r>
      <w:proofErr w:type="spellStart"/>
      <w:r>
        <w:rPr>
          <w:lang w:val="en-US"/>
        </w:rPr>
        <w:t>tepik</w:t>
      </w:r>
      <w:proofErr w:type="spellEnd"/>
    </w:p>
    <w:p w14:paraId="43B46985" w14:textId="7ABEEE40" w:rsidR="00F622F4" w:rsidRDefault="00F622F4" w:rsidP="006822CE">
      <w:pPr>
        <w:spacing w:after="0" w:line="276" w:lineRule="auto"/>
      </w:pPr>
      <w:r>
        <w:t xml:space="preserve">Прежде чем приступить к </w:t>
      </w:r>
      <w:proofErr w:type="spellStart"/>
      <w:r>
        <w:t>ршению</w:t>
      </w:r>
      <w:proofErr w:type="spellEnd"/>
      <w:r>
        <w:t xml:space="preserve"> задач на </w:t>
      </w:r>
      <w:proofErr w:type="spellStart"/>
      <w:r>
        <w:t>степике</w:t>
      </w:r>
      <w:proofErr w:type="spellEnd"/>
      <w:r>
        <w:t xml:space="preserve">, я изучила теорию по данной теме. На </w:t>
      </w:r>
      <w:proofErr w:type="spellStart"/>
      <w:r>
        <w:t>степике</w:t>
      </w:r>
      <w:proofErr w:type="spellEnd"/>
      <w:r>
        <w:t xml:space="preserve"> ее оказалось </w:t>
      </w:r>
      <w:proofErr w:type="gramStart"/>
      <w:r>
        <w:t>недостаточно</w:t>
      </w:r>
      <w:proofErr w:type="gramEnd"/>
      <w:r>
        <w:t xml:space="preserve"> и я пошла искать объяснения на просторах интернета. Наткнувшись на первое попавшееся видео, разобрала </w:t>
      </w:r>
      <w:proofErr w:type="gramStart"/>
      <w:r>
        <w:t>основы !!</w:t>
      </w:r>
      <w:proofErr w:type="gramEnd"/>
    </w:p>
    <w:p w14:paraId="32C97EFF" w14:textId="0D204D2D" w:rsidR="00F622F4" w:rsidRDefault="00F622F4" w:rsidP="006822CE">
      <w:pPr>
        <w:spacing w:after="0" w:line="276" w:lineRule="auto"/>
      </w:pPr>
      <w:r>
        <w:t xml:space="preserve">Далее приступила к </w:t>
      </w:r>
      <w:proofErr w:type="spellStart"/>
      <w:r>
        <w:t>решеню</w:t>
      </w:r>
      <w:proofErr w:type="spellEnd"/>
      <w:r>
        <w:t xml:space="preserve"> самих задач на </w:t>
      </w:r>
      <w:proofErr w:type="spellStart"/>
      <w:r>
        <w:t>степике</w:t>
      </w:r>
      <w:proofErr w:type="spellEnd"/>
      <w:r>
        <w:t xml:space="preserve">. </w:t>
      </w:r>
    </w:p>
    <w:p w14:paraId="5117E2A4" w14:textId="77777777" w:rsidR="00F622F4" w:rsidRDefault="00F622F4" w:rsidP="006822CE">
      <w:pPr>
        <w:spacing w:after="0" w:line="276" w:lineRule="auto"/>
      </w:pPr>
    </w:p>
    <w:p w14:paraId="6C3E0915" w14:textId="1FCBCC26" w:rsidR="00F622F4" w:rsidRPr="00F622F4" w:rsidRDefault="00F622F4" w:rsidP="006822CE">
      <w:pPr>
        <w:spacing w:after="0" w:line="276" w:lineRule="auto"/>
      </w:pPr>
      <w:r>
        <w:t>Первые две задачи на двумерные массивы были довольно легкие!!</w:t>
      </w:r>
    </w:p>
    <w:p w14:paraId="3935A90A" w14:textId="24165F90" w:rsidR="00481F6A" w:rsidRDefault="0014435E" w:rsidP="006822CE">
      <w:pPr>
        <w:spacing w:after="0" w:line="276" w:lineRule="auto"/>
      </w:pPr>
      <w:r w:rsidRPr="0014435E">
        <w:rPr>
          <w:noProof/>
        </w:rPr>
        <w:drawing>
          <wp:inline distT="0" distB="0" distL="0" distR="0" wp14:anchorId="095CD61B" wp14:editId="4EE206C4">
            <wp:extent cx="5049078" cy="2920749"/>
            <wp:effectExtent l="0" t="0" r="5715" b="635"/>
            <wp:docPr id="419067068" name="Рисунок 1" descr="Изображение выглядит как текст, программное обеспечение, компьютер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67068" name="Рисунок 1" descr="Изображение выглядит как текст, программное обеспечение, компьютер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5240" cy="29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B370" w14:textId="77777777" w:rsidR="00D57486" w:rsidRDefault="00D57486" w:rsidP="006822CE">
      <w:pPr>
        <w:spacing w:after="0" w:line="276" w:lineRule="auto"/>
      </w:pPr>
    </w:p>
    <w:p w14:paraId="760D54F4" w14:textId="5B1797BA" w:rsidR="00D57486" w:rsidRPr="00DF7877" w:rsidRDefault="00D57486" w:rsidP="006822CE">
      <w:pPr>
        <w:spacing w:after="0" w:line="276" w:lineRule="auto"/>
        <w:rPr>
          <w:lang w:val="en-US"/>
        </w:rPr>
      </w:pPr>
      <w:r w:rsidRPr="00D57486">
        <w:rPr>
          <w:noProof/>
        </w:rPr>
        <w:drawing>
          <wp:inline distT="0" distB="0" distL="0" distR="0" wp14:anchorId="3324977C" wp14:editId="310A44E6">
            <wp:extent cx="5117955" cy="3233530"/>
            <wp:effectExtent l="0" t="0" r="635" b="5080"/>
            <wp:docPr id="1956586564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86564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486" cy="32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6C7D" w14:textId="64F73B57" w:rsidR="00D57486" w:rsidRDefault="00F622F4" w:rsidP="006822CE">
      <w:pPr>
        <w:spacing w:after="0" w:line="276" w:lineRule="auto"/>
      </w:pPr>
      <w:r>
        <w:t xml:space="preserve">Тут я заметила, что сделала небольшую ошибку в том, что при выводе массива я ошиблась числом. Нужно было либо добавить новый столбец в начальный массив, либо изменить при выводе </w:t>
      </w:r>
      <w:r w:rsidRPr="00F622F4">
        <w:t>н</w:t>
      </w:r>
      <w:r>
        <w:t xml:space="preserve">а </w:t>
      </w:r>
      <w:r w:rsidRPr="00F622F4">
        <w:t>“</w:t>
      </w:r>
      <w:proofErr w:type="gramStart"/>
      <w:r>
        <w:rPr>
          <w:lang w:val="en-US"/>
        </w:rPr>
        <w:t>j</w:t>
      </w:r>
      <w:r w:rsidRPr="00F622F4">
        <w:t>&lt;</w:t>
      </w:r>
      <w:proofErr w:type="gramEnd"/>
      <w:r w:rsidRPr="00F622F4">
        <w:t>4”</w:t>
      </w:r>
      <w:r>
        <w:t>. Именно поэтому последний столбец был продублирован.</w:t>
      </w:r>
    </w:p>
    <w:p w14:paraId="20A985A2" w14:textId="77777777" w:rsidR="00F622F4" w:rsidRDefault="00F622F4" w:rsidP="006822CE">
      <w:pPr>
        <w:spacing w:after="0" w:line="276" w:lineRule="auto"/>
      </w:pPr>
    </w:p>
    <w:p w14:paraId="01132BF6" w14:textId="77777777" w:rsidR="00F622F4" w:rsidRDefault="00F622F4" w:rsidP="006822CE">
      <w:pPr>
        <w:spacing w:after="0" w:line="276" w:lineRule="auto"/>
      </w:pPr>
    </w:p>
    <w:p w14:paraId="6A23D11B" w14:textId="4779B4F3" w:rsidR="00F622F4" w:rsidRPr="00F622F4" w:rsidRDefault="00F94BA9" w:rsidP="006822CE">
      <w:pPr>
        <w:spacing w:after="0" w:line="276" w:lineRule="auto"/>
      </w:pPr>
      <w:r>
        <w:lastRenderedPageBreak/>
        <w:t>2 задача</w:t>
      </w:r>
      <w:proofErr w:type="gramStart"/>
      <w:r>
        <w:t xml:space="preserve">: </w:t>
      </w:r>
      <w:r w:rsidR="00F622F4">
        <w:t>Для</w:t>
      </w:r>
      <w:proofErr w:type="gramEnd"/>
      <w:r w:rsidR="00F622F4">
        <w:t xml:space="preserve"> решения второй задачи мне понадобилась данная таблица. </w:t>
      </w:r>
      <w:r w:rsidR="00F622F4">
        <w:br/>
        <w:t>До меня почему-то долго доходило, откуда взялась формула побочной диагонали и поэтому возникли некоторые трудности.</w:t>
      </w:r>
    </w:p>
    <w:p w14:paraId="287E2944" w14:textId="2DA0BB35" w:rsidR="00D57486" w:rsidRDefault="00DF7877" w:rsidP="006822CE">
      <w:pPr>
        <w:spacing w:after="0" w:line="276" w:lineRule="auto"/>
      </w:pPr>
      <w:r>
        <w:fldChar w:fldCharType="begin"/>
      </w:r>
      <w:r>
        <w:instrText xml:space="preserve"> INCLUDEPICTURE "/Users/viktoriavareldzyan/Library/Group Containers/UBF8T346G9.ms/WebArchiveCopyPasteTempFiles/com.microsoft.Word/cacc8385-596c-4154-a7e7-b36282771e07"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20EC88E" wp14:editId="758A9739">
            <wp:extent cx="4903774" cy="1904776"/>
            <wp:effectExtent l="0" t="0" r="0" b="635"/>
            <wp:docPr id="1580976486" name="Рисунок 1" descr="Изображение выглядит как текст, линия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76486" name="Рисунок 1" descr="Изображение выглядит как текст, линия, Шриф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653" cy="192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44119D0" w14:textId="77777777" w:rsidR="00D57486" w:rsidRDefault="00D57486" w:rsidP="006822CE">
      <w:pPr>
        <w:spacing w:after="0" w:line="276" w:lineRule="auto"/>
      </w:pPr>
    </w:p>
    <w:p w14:paraId="6B366F31" w14:textId="77777777" w:rsidR="00D57486" w:rsidRDefault="00D57486" w:rsidP="006822CE">
      <w:pPr>
        <w:spacing w:after="0" w:line="276" w:lineRule="auto"/>
      </w:pPr>
    </w:p>
    <w:p w14:paraId="5D5E07A9" w14:textId="382A84A0" w:rsidR="00D13A9A" w:rsidRDefault="00D13A9A" w:rsidP="00D13A9A">
      <w:pPr>
        <w:spacing w:line="360" w:lineRule="auto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F94BA9">
        <w:rPr>
          <w:rFonts w:ascii="Times New Roman" w:hAnsi="Times New Roman" w:cs="Times New Roman"/>
          <w:sz w:val="28"/>
          <w:szCs w:val="28"/>
        </w:rPr>
        <w:t xml:space="preserve"> задача:</w:t>
      </w:r>
      <w:r>
        <w:rPr>
          <w:rFonts w:ascii="Times New Roman" w:hAnsi="Times New Roman" w:cs="Times New Roman"/>
          <w:sz w:val="28"/>
          <w:szCs w:val="28"/>
        </w:rPr>
        <w:t xml:space="preserve"> Эта задача лёгкая, но достаточно интересная по своей логике. Она не требует никаких условий, если заметить такую закономерность:</w:t>
      </w:r>
      <w:r w:rsidRPr="0089411C">
        <w:rPr>
          <w:noProof/>
          <w:lang w:eastAsia="ru-RU"/>
        </w:rPr>
        <w:t xml:space="preserve"> </w:t>
      </w:r>
      <w:r w:rsidRPr="008941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D62526" wp14:editId="21E10DF5">
            <wp:extent cx="2583275" cy="1990641"/>
            <wp:effectExtent l="0" t="0" r="0" b="3810"/>
            <wp:docPr id="19" name="Рисунок 19" descr="Изображение выглядит как снимок экрана, текст, Шриф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нимок экрана, текст, Шрифт, типограф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564" cy="201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CD5C" w14:textId="61AFA7A6" w:rsidR="00D13A9A" w:rsidRDefault="00D13A9A" w:rsidP="00D13A9A">
      <w:pPr>
        <w:spacing w:line="360" w:lineRule="auto"/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eastAsia="ru-RU"/>
        </w:rPr>
      </w:pPr>
      <w:r w:rsidRPr="00F94BA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Модуль вычитания номера строки из номера столбца будет равен необходимому нам числу</w:t>
      </w:r>
      <w:r w:rsidR="00F94BA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! </w:t>
      </w:r>
      <w:r w:rsidR="00F94BA9" w:rsidRPr="00F94BA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 </w:t>
      </w:r>
      <w:r w:rsidR="00F94BA9" w:rsidRPr="00F94BA9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eastAsia="ru-RU"/>
        </w:rPr>
        <w:t>(</w:t>
      </w:r>
      <w:r w:rsidR="00F94BA9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eastAsia="ru-RU"/>
        </w:rPr>
        <w:t xml:space="preserve"> </w:t>
      </w:r>
      <w:r w:rsidR="00F94BA9" w:rsidRPr="00F94BA9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eastAsia="ru-RU"/>
        </w:rPr>
        <w:t>a</w:t>
      </w:r>
      <w:r w:rsidR="00F94BA9" w:rsidRPr="00F94BA9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en-US" w:eastAsia="ru-RU"/>
        </w:rPr>
        <w:t>bs</w:t>
      </w:r>
      <w:r w:rsidR="00F94BA9" w:rsidRPr="00F94BA9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eastAsia="ru-RU"/>
        </w:rPr>
        <w:t>(</w:t>
      </w:r>
      <w:r w:rsidR="00F94BA9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eastAsia="ru-RU"/>
        </w:rPr>
        <w:t xml:space="preserve"> </w:t>
      </w:r>
      <w:r w:rsidR="00F94BA9" w:rsidRPr="00F94BA9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en-US" w:eastAsia="ru-RU"/>
        </w:rPr>
        <w:t>i</w:t>
      </w:r>
      <w:r w:rsidR="00F94BA9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eastAsia="ru-RU"/>
        </w:rPr>
        <w:t xml:space="preserve"> – j</w:t>
      </w:r>
      <w:r w:rsidR="00F94BA9" w:rsidRPr="00F94BA9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eastAsia="ru-RU"/>
        </w:rPr>
        <w:t xml:space="preserve"> )</w:t>
      </w:r>
      <w:r w:rsidR="00F94BA9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eastAsia="ru-RU"/>
        </w:rPr>
        <w:t xml:space="preserve"> </w:t>
      </w:r>
      <w:r w:rsidR="00F94BA9" w:rsidRPr="00F94BA9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eastAsia="ru-RU"/>
        </w:rPr>
        <w:t>)</w:t>
      </w:r>
    </w:p>
    <w:p w14:paraId="5B0BBF88" w14:textId="24C2D9B6" w:rsidR="00F94BA9" w:rsidRPr="00F94BA9" w:rsidRDefault="00F94BA9" w:rsidP="00D13A9A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4BA9">
        <w:rPr>
          <w:rFonts w:ascii="Times New Roman" w:hAnsi="Times New Roman" w:cs="Times New Roman"/>
          <w:noProof/>
          <w:sz w:val="28"/>
          <w:szCs w:val="28"/>
          <w:lang w:eastAsia="ru-RU"/>
        </w:rPr>
        <w:t>4,5 задачи: Следующие 2 задачи были несложные, на решение двух задач я потратила около 50 минут. (Без подсказок в комментяриях, как сделать, чтобы код выглядел «солиднее» не обошлось)</w:t>
      </w:r>
    </w:p>
    <w:p w14:paraId="7F94F1B6" w14:textId="77777777" w:rsidR="001D2804" w:rsidRDefault="00D13A9A" w:rsidP="00F622F4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17D5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6.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Эта задача</w:t>
      </w:r>
      <w:r w:rsidR="00F94BA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отсыла</w:t>
      </w:r>
      <w:r w:rsidR="00F94BA9">
        <w:rPr>
          <w:rFonts w:ascii="Times New Roman" w:hAnsi="Times New Roman" w:cs="Times New Roman"/>
          <w:noProof/>
          <w:sz w:val="28"/>
          <w:szCs w:val="28"/>
          <w:lang w:eastAsia="ru-RU"/>
        </w:rPr>
        <w:t>ет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нас к 3</w:t>
      </w:r>
      <w:r w:rsidR="00F94BA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задаче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Изменилась лишь формулировка и вывод. Единственное отличие состоит в том, что нам </w:t>
      </w:r>
      <w:r w:rsidRPr="00F94BA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не нужно использовать модуль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тк </w:t>
      </w:r>
      <w:r w:rsidR="00F94BA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может быть отрицательным числом</w:t>
      </w:r>
      <w:r w:rsidR="00F94BA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тоже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742BD9D" w14:textId="77777777" w:rsidR="001D2804" w:rsidRDefault="00D13A9A" w:rsidP="00F622F4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</w:t>
      </w:r>
      <w:r w:rsidR="00F94BA9" w:rsidRPr="00817D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39CEE9" wp14:editId="05FB617D">
            <wp:extent cx="2192942" cy="1386713"/>
            <wp:effectExtent l="0" t="0" r="4445" b="0"/>
            <wp:docPr id="20" name="Рисунок 20" descr="Изображение выглядит как снимок экрана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нимок экрана, прямоуголь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7563" cy="141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8DD8" w14:textId="636FE8CC" w:rsidR="00D57486" w:rsidRPr="00F94BA9" w:rsidRDefault="00D13A9A" w:rsidP="00F622F4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(Пример: 1-0=1 (диагональ лежит ниже), а 0-1=-1 (диагональ-выше))</w:t>
      </w:r>
      <w:r w:rsidR="00F94BA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            </w:t>
      </w:r>
    </w:p>
    <w:p w14:paraId="62EAD571" w14:textId="2E486657" w:rsidR="00D57486" w:rsidRDefault="00F94BA9" w:rsidP="006822CE">
      <w:pPr>
        <w:spacing w:after="0" w:line="276" w:lineRule="auto"/>
      </w:pPr>
      <w:r>
        <w:fldChar w:fldCharType="begin"/>
      </w:r>
      <w:r>
        <w:instrText xml:space="preserve"> INCLUDEPICTURE "/Users/viktoriavareldzyan/Library/Group Containers/UBF8T346G9.ms/WebArchiveCopyPasteTempFiles/com.microsoft.Word/ris3.gif"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8AF21F" wp14:editId="6FCBBCB2">
            <wp:extent cx="4499172" cy="1426300"/>
            <wp:effectExtent l="0" t="0" r="0" b="0"/>
            <wp:docPr id="49155982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9822" name="Рисунок 1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772" cy="143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F077DB" w14:textId="7F076135" w:rsidR="00D57486" w:rsidRDefault="00D57486" w:rsidP="006822CE">
      <w:pPr>
        <w:spacing w:after="0" w:line="276" w:lineRule="auto"/>
      </w:pPr>
    </w:p>
    <w:p w14:paraId="6136B8AE" w14:textId="45F69C4C" w:rsidR="001D2804" w:rsidRDefault="00F94BA9" w:rsidP="006822CE">
      <w:pPr>
        <w:spacing w:after="0" w:line="276" w:lineRule="auto"/>
      </w:pPr>
      <w:r>
        <w:t xml:space="preserve">7 </w:t>
      </w:r>
      <w:r w:rsidRPr="001D2804">
        <w:t>з</w:t>
      </w:r>
      <w:r>
        <w:t>адача</w:t>
      </w:r>
      <w:proofErr w:type="gramStart"/>
      <w:r>
        <w:t>:</w:t>
      </w:r>
      <w:r w:rsidR="001D2804">
        <w:t xml:space="preserve"> Здесь</w:t>
      </w:r>
      <w:proofErr w:type="gramEnd"/>
      <w:r w:rsidR="001D2804">
        <w:t xml:space="preserve"> было довольно легко, так как схема трансплантации матрицы понятна.</w:t>
      </w:r>
    </w:p>
    <w:p w14:paraId="41FE4C15" w14:textId="77777777" w:rsidR="001D2804" w:rsidRDefault="001D2804" w:rsidP="006822CE">
      <w:pPr>
        <w:spacing w:after="0" w:line="276" w:lineRule="auto"/>
      </w:pPr>
    </w:p>
    <w:p w14:paraId="509D8049" w14:textId="53B9A535" w:rsidR="00F94BA9" w:rsidRPr="00F94BA9" w:rsidRDefault="00F94BA9" w:rsidP="006822CE">
      <w:pPr>
        <w:spacing w:after="0" w:line="276" w:lineRule="auto"/>
      </w:pPr>
      <w:r>
        <w:t xml:space="preserve"> </w:t>
      </w:r>
      <w:r w:rsidR="001D2804" w:rsidRPr="001D2804">
        <w:rPr>
          <w:noProof/>
        </w:rPr>
        <w:drawing>
          <wp:inline distT="0" distB="0" distL="0" distR="0" wp14:anchorId="71A6DC98" wp14:editId="49E4BB16">
            <wp:extent cx="3669783" cy="1594131"/>
            <wp:effectExtent l="0" t="0" r="635" b="6350"/>
            <wp:docPr id="412583915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83915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3224" cy="16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C8F9" w14:textId="0C2390E6" w:rsidR="00F622F4" w:rsidRDefault="00F94BA9" w:rsidP="006822CE">
      <w:pPr>
        <w:spacing w:after="0" w:line="276" w:lineRule="auto"/>
      </w:pPr>
      <w:r w:rsidRPr="00F94BA9">
        <w:rPr>
          <w:noProof/>
        </w:rPr>
        <w:drawing>
          <wp:inline distT="0" distB="0" distL="0" distR="0" wp14:anchorId="4B7A84EC" wp14:editId="731589D8">
            <wp:extent cx="5607781" cy="3042285"/>
            <wp:effectExtent l="0" t="0" r="5715" b="5715"/>
            <wp:docPr id="862382698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82698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198" cy="30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F67D" w14:textId="07E715DA" w:rsidR="00F622F4" w:rsidRDefault="00F622F4" w:rsidP="006822CE">
      <w:pPr>
        <w:spacing w:after="0" w:line="276" w:lineRule="auto"/>
      </w:pPr>
    </w:p>
    <w:p w14:paraId="363E53D8" w14:textId="059D23C6" w:rsidR="00AD7C48" w:rsidRDefault="00AD7C48" w:rsidP="00AD7C48">
      <w:pPr>
        <w:spacing w:after="0" w:line="276" w:lineRule="auto"/>
      </w:pPr>
      <w:r>
        <w:t>8 задача</w:t>
      </w:r>
      <w:proofErr w:type="gramStart"/>
      <w:r>
        <w:t>: Без</w:t>
      </w:r>
      <w:proofErr w:type="gramEnd"/>
      <w:r>
        <w:t xml:space="preserve"> подсказок в комментариях я бы не справилась, но в целом задача несложная:</w:t>
      </w:r>
    </w:p>
    <w:p w14:paraId="4C7E7159" w14:textId="7084EB28" w:rsidR="00AD7C48" w:rsidRDefault="00AD7C48" w:rsidP="00AD7C48">
      <w:pPr>
        <w:spacing w:after="0" w:line="276" w:lineRule="auto"/>
      </w:pPr>
      <w:r>
        <w:t>Перед прохождением каждого ряда устанавливаем счетчик равным нулю.</w:t>
      </w:r>
    </w:p>
    <w:p w14:paraId="29CF505B" w14:textId="36798281" w:rsidR="00AD7C48" w:rsidRDefault="00AD7C48" w:rsidP="00AD7C48">
      <w:pPr>
        <w:spacing w:after="0" w:line="276" w:lineRule="auto"/>
      </w:pPr>
      <w:r>
        <w:t xml:space="preserve">Если встречается 0 </w:t>
      </w:r>
      <w:r>
        <w:t>=</w:t>
      </w:r>
      <w:r>
        <w:t>&gt; += 1;</w:t>
      </w:r>
    </w:p>
    <w:p w14:paraId="114A718D" w14:textId="78721E1F" w:rsidR="00AD7C48" w:rsidRDefault="00AD7C48" w:rsidP="00AD7C48">
      <w:pPr>
        <w:spacing w:after="0" w:line="276" w:lineRule="auto"/>
      </w:pPr>
      <w:r>
        <w:t>Если 1 - счетчик обнуляем;</w:t>
      </w:r>
    </w:p>
    <w:p w14:paraId="6FF2F46E" w14:textId="77777777" w:rsidR="00AD7C48" w:rsidRDefault="00AD7C48" w:rsidP="00AD7C48">
      <w:pPr>
        <w:spacing w:after="0" w:line="276" w:lineRule="auto"/>
      </w:pPr>
      <w:r>
        <w:t xml:space="preserve">Затем, если счетчик == k, выводим номер ряда (i +1;), </w:t>
      </w:r>
      <w:proofErr w:type="gramStart"/>
      <w:r>
        <w:t>т.к.</w:t>
      </w:r>
      <w:proofErr w:type="gramEnd"/>
      <w:r>
        <w:t xml:space="preserve"> рядов с номером 0 не бывает, и завершаем программу.</w:t>
      </w:r>
    </w:p>
    <w:p w14:paraId="56ED04DF" w14:textId="5698015E" w:rsidR="00F622F4" w:rsidRDefault="00AD7C48" w:rsidP="00AD7C48">
      <w:pPr>
        <w:spacing w:after="0" w:line="276" w:lineRule="auto"/>
      </w:pPr>
      <w:r>
        <w:t>Если ни в одном ряду запрошенного количества мест, находящихся рядом нет, -&gt; выводим 0;</w:t>
      </w:r>
    </w:p>
    <w:p w14:paraId="0EAD6C50" w14:textId="6E904EED" w:rsidR="00AD7C48" w:rsidRDefault="00AD7C48" w:rsidP="00AD7C48">
      <w:pPr>
        <w:spacing w:after="0" w:line="276" w:lineRule="auto"/>
      </w:pPr>
      <w:r>
        <w:t>К</w:t>
      </w:r>
      <w:r w:rsidRPr="00AD7C48">
        <w:t>огда ряд кончается надо проверить не было ли кол-во нулей больше максимума.</w:t>
      </w:r>
    </w:p>
    <w:p w14:paraId="135F3B01" w14:textId="77777777" w:rsidR="00F622F4" w:rsidRDefault="00F622F4" w:rsidP="006822CE">
      <w:pPr>
        <w:spacing w:after="0" w:line="276" w:lineRule="auto"/>
      </w:pPr>
    </w:p>
    <w:p w14:paraId="6347D069" w14:textId="3FDB196C" w:rsidR="00F622F4" w:rsidRPr="00AD7C48" w:rsidRDefault="00AD7C48" w:rsidP="006822CE">
      <w:pPr>
        <w:spacing w:after="0" w:line="276" w:lineRule="auto"/>
      </w:pPr>
      <w:r>
        <w:t>Тяжело было именно учесть все условия, чтобы не провалиться на других тестах. На решение данной задачи я потратила час.</w:t>
      </w:r>
    </w:p>
    <w:p w14:paraId="5C37741D" w14:textId="77777777" w:rsidR="00F622F4" w:rsidRDefault="00F622F4" w:rsidP="006822CE">
      <w:pPr>
        <w:spacing w:after="0" w:line="276" w:lineRule="auto"/>
      </w:pPr>
    </w:p>
    <w:p w14:paraId="61A9B5E8" w14:textId="1D9B9AB3" w:rsidR="00F622F4" w:rsidRDefault="00AD7C48" w:rsidP="006822CE">
      <w:pPr>
        <w:spacing w:after="0" w:line="276" w:lineRule="auto"/>
      </w:pPr>
      <w:r>
        <w:t xml:space="preserve">9 задача </w:t>
      </w:r>
      <w:r w:rsidRPr="00AD7C48">
        <w:t xml:space="preserve">Решение </w:t>
      </w:r>
      <w:r>
        <w:t>похоже на 7 задачу, но</w:t>
      </w:r>
      <w:r w:rsidRPr="00AD7C48">
        <w:t xml:space="preserve"> с единственным изменением: выводить столбцы с конца</w:t>
      </w:r>
    </w:p>
    <w:p w14:paraId="65682EDD" w14:textId="40860C52" w:rsidR="0072722D" w:rsidRPr="0072722D" w:rsidRDefault="0072722D" w:rsidP="006822CE">
      <w:pPr>
        <w:spacing w:after="0" w:line="276" w:lineRule="auto"/>
      </w:pPr>
      <w:r>
        <w:t>Данный комментарий с картинкой помог быстрее понять принцип движения массива</w:t>
      </w:r>
    </w:p>
    <w:p w14:paraId="152FC635" w14:textId="6C0F084B" w:rsidR="00F622F4" w:rsidRDefault="0072722D" w:rsidP="006822CE">
      <w:pPr>
        <w:spacing w:after="0" w:line="276" w:lineRule="auto"/>
      </w:pPr>
      <w:r w:rsidRPr="0072722D">
        <w:drawing>
          <wp:inline distT="0" distB="0" distL="0" distR="0" wp14:anchorId="17BE0BFA" wp14:editId="69306D54">
            <wp:extent cx="6465570" cy="3264535"/>
            <wp:effectExtent l="0" t="0" r="0" b="0"/>
            <wp:docPr id="723691428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91428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A050" w14:textId="77777777" w:rsidR="00F622F4" w:rsidRDefault="00F622F4" w:rsidP="006822CE">
      <w:pPr>
        <w:spacing w:after="0" w:line="276" w:lineRule="auto"/>
      </w:pPr>
    </w:p>
    <w:p w14:paraId="6E0D5347" w14:textId="77777777" w:rsidR="00F622F4" w:rsidRDefault="00F622F4" w:rsidP="006822CE">
      <w:pPr>
        <w:spacing w:after="0" w:line="276" w:lineRule="auto"/>
      </w:pPr>
    </w:p>
    <w:p w14:paraId="1F14BD44" w14:textId="77777777" w:rsidR="00F622F4" w:rsidRDefault="00F622F4" w:rsidP="006822CE">
      <w:pPr>
        <w:spacing w:after="0" w:line="276" w:lineRule="auto"/>
      </w:pPr>
    </w:p>
    <w:p w14:paraId="16F616DF" w14:textId="77777777" w:rsidR="00F622F4" w:rsidRDefault="00F622F4" w:rsidP="006822CE">
      <w:pPr>
        <w:spacing w:after="0" w:line="276" w:lineRule="auto"/>
      </w:pPr>
    </w:p>
    <w:p w14:paraId="730EB5FA" w14:textId="77777777" w:rsidR="00F622F4" w:rsidRDefault="00F622F4" w:rsidP="006822CE">
      <w:pPr>
        <w:spacing w:after="0" w:line="276" w:lineRule="auto"/>
      </w:pPr>
    </w:p>
    <w:p w14:paraId="33D5F6FC" w14:textId="77777777" w:rsidR="00F622F4" w:rsidRDefault="00F622F4" w:rsidP="006822CE">
      <w:pPr>
        <w:spacing w:after="0" w:line="276" w:lineRule="auto"/>
      </w:pPr>
    </w:p>
    <w:p w14:paraId="312CD060" w14:textId="77777777" w:rsidR="00F622F4" w:rsidRDefault="00F622F4" w:rsidP="006822CE">
      <w:pPr>
        <w:spacing w:after="0" w:line="276" w:lineRule="auto"/>
      </w:pPr>
    </w:p>
    <w:p w14:paraId="5D0E242F" w14:textId="77777777" w:rsidR="00F622F4" w:rsidRDefault="00F622F4" w:rsidP="006822CE">
      <w:pPr>
        <w:spacing w:after="0" w:line="276" w:lineRule="auto"/>
      </w:pPr>
    </w:p>
    <w:p w14:paraId="415D6147" w14:textId="77777777" w:rsidR="00F622F4" w:rsidRDefault="00F622F4" w:rsidP="006822CE">
      <w:pPr>
        <w:spacing w:after="0" w:line="276" w:lineRule="auto"/>
      </w:pPr>
    </w:p>
    <w:p w14:paraId="0E1904D6" w14:textId="77777777" w:rsidR="00F622F4" w:rsidRDefault="00F622F4" w:rsidP="006822CE">
      <w:pPr>
        <w:spacing w:after="0" w:line="276" w:lineRule="auto"/>
      </w:pPr>
    </w:p>
    <w:p w14:paraId="25A1E5D8" w14:textId="21D34F30" w:rsidR="00F622F4" w:rsidRDefault="00E54890" w:rsidP="006822CE">
      <w:pPr>
        <w:spacing w:after="0" w:line="276" w:lineRule="auto"/>
      </w:pPr>
      <w:r w:rsidRPr="00E54890">
        <w:lastRenderedPageBreak/>
        <w:drawing>
          <wp:inline distT="0" distB="0" distL="0" distR="0" wp14:anchorId="4291A7F3" wp14:editId="57981223">
            <wp:extent cx="4855837" cy="4664598"/>
            <wp:effectExtent l="0" t="0" r="0" b="0"/>
            <wp:docPr id="195392526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2526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1062" cy="46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A1CF" w14:textId="77777777" w:rsidR="00F622F4" w:rsidRDefault="00F622F4" w:rsidP="006822CE">
      <w:pPr>
        <w:spacing w:after="0" w:line="276" w:lineRule="auto"/>
      </w:pPr>
    </w:p>
    <w:p w14:paraId="425F821B" w14:textId="7EC30F32" w:rsidR="00F622F4" w:rsidRDefault="00356FC4" w:rsidP="006822CE">
      <w:pPr>
        <w:spacing w:after="0" w:line="276" w:lineRule="auto"/>
      </w:pPr>
      <w:r>
        <w:t>Т</w:t>
      </w:r>
      <w:r w:rsidR="00E54890" w:rsidRPr="00E54890">
        <w:t xml:space="preserve">ут самый подходящий способ (возможно единственный) это такой, что нужно на каждом шаге проверять является ли следующая ячейка не нулём. Если там не ноль, то нужно изменить направление. </w:t>
      </w:r>
      <w:proofErr w:type="gramStart"/>
      <w:r w:rsidR="00E54890" w:rsidRPr="00E54890">
        <w:t>Перед заполнением двумерного массива,</w:t>
      </w:r>
      <w:proofErr w:type="gramEnd"/>
      <w:r w:rsidR="00E54890" w:rsidRPr="00E54890">
        <w:t xml:space="preserve"> нужно заполнить края единицами, а основное поле нулями. То есть сделать массив на [n + </w:t>
      </w:r>
      <w:proofErr w:type="gramStart"/>
      <w:r w:rsidR="00E54890" w:rsidRPr="00E54890">
        <w:t>2][</w:t>
      </w:r>
      <w:proofErr w:type="gramEnd"/>
      <w:r w:rsidR="00E54890" w:rsidRPr="00E54890">
        <w:t>m + 2] ячеек.</w:t>
      </w:r>
    </w:p>
    <w:p w14:paraId="11072BED" w14:textId="77777777" w:rsidR="00F622F4" w:rsidRDefault="00F622F4" w:rsidP="006822CE">
      <w:pPr>
        <w:spacing w:after="0" w:line="276" w:lineRule="auto"/>
      </w:pPr>
    </w:p>
    <w:p w14:paraId="64E27809" w14:textId="06C3B3C8" w:rsidR="00F622F4" w:rsidRDefault="00E54890" w:rsidP="006822CE">
      <w:pPr>
        <w:spacing w:after="0" w:line="276" w:lineRule="auto"/>
      </w:pPr>
      <w:proofErr w:type="gramStart"/>
      <w:r w:rsidRPr="00E54890">
        <w:t>В итоге,</w:t>
      </w:r>
      <w:proofErr w:type="gramEnd"/>
      <w:r w:rsidRPr="00E54890">
        <w:t xml:space="preserve"> я сдалась и решила посмотреть в решение</w:t>
      </w:r>
      <w:r>
        <w:t xml:space="preserve"> последних задач, так как они оказались для меня слишком трудными. </w:t>
      </w:r>
    </w:p>
    <w:p w14:paraId="272DEDEC" w14:textId="77777777" w:rsidR="00E54890" w:rsidRDefault="00E54890" w:rsidP="006822CE">
      <w:pPr>
        <w:spacing w:after="0" w:line="276" w:lineRule="auto"/>
      </w:pPr>
    </w:p>
    <w:p w14:paraId="34021159" w14:textId="77777777" w:rsidR="00356FC4" w:rsidRDefault="00356FC4" w:rsidP="006822CE">
      <w:pPr>
        <w:spacing w:after="0" w:line="276" w:lineRule="auto"/>
      </w:pPr>
    </w:p>
    <w:p w14:paraId="60C0DFB7" w14:textId="77777777" w:rsidR="00356FC4" w:rsidRDefault="00356FC4" w:rsidP="006822CE">
      <w:pPr>
        <w:spacing w:after="0" w:line="276" w:lineRule="auto"/>
      </w:pPr>
    </w:p>
    <w:p w14:paraId="3501C8FB" w14:textId="77777777" w:rsidR="00356FC4" w:rsidRDefault="00356FC4" w:rsidP="006822CE">
      <w:pPr>
        <w:spacing w:after="0" w:line="276" w:lineRule="auto"/>
      </w:pPr>
    </w:p>
    <w:p w14:paraId="208E2131" w14:textId="77777777" w:rsidR="00356FC4" w:rsidRDefault="00356FC4" w:rsidP="006822CE">
      <w:pPr>
        <w:spacing w:after="0" w:line="276" w:lineRule="auto"/>
      </w:pPr>
    </w:p>
    <w:p w14:paraId="09692CC9" w14:textId="77777777" w:rsidR="00356FC4" w:rsidRDefault="00356FC4" w:rsidP="006822CE">
      <w:pPr>
        <w:spacing w:after="0" w:line="276" w:lineRule="auto"/>
      </w:pPr>
    </w:p>
    <w:p w14:paraId="32AA4725" w14:textId="77777777" w:rsidR="00356FC4" w:rsidRDefault="00356FC4" w:rsidP="006822CE">
      <w:pPr>
        <w:spacing w:after="0" w:line="276" w:lineRule="auto"/>
      </w:pPr>
    </w:p>
    <w:p w14:paraId="21AD79AB" w14:textId="77777777" w:rsidR="00356FC4" w:rsidRDefault="00356FC4" w:rsidP="006822CE">
      <w:pPr>
        <w:spacing w:after="0" w:line="276" w:lineRule="auto"/>
      </w:pPr>
    </w:p>
    <w:p w14:paraId="75B0E74F" w14:textId="77777777" w:rsidR="00356FC4" w:rsidRDefault="00356FC4" w:rsidP="006822CE">
      <w:pPr>
        <w:spacing w:after="0" w:line="276" w:lineRule="auto"/>
      </w:pPr>
    </w:p>
    <w:p w14:paraId="7B4790AB" w14:textId="77777777" w:rsidR="00356FC4" w:rsidRDefault="00356FC4" w:rsidP="006822CE">
      <w:pPr>
        <w:spacing w:after="0" w:line="276" w:lineRule="auto"/>
      </w:pPr>
    </w:p>
    <w:p w14:paraId="4425148A" w14:textId="77777777" w:rsidR="00356FC4" w:rsidRDefault="00356FC4" w:rsidP="006822CE">
      <w:pPr>
        <w:spacing w:after="0" w:line="276" w:lineRule="auto"/>
      </w:pPr>
    </w:p>
    <w:p w14:paraId="3EB230F7" w14:textId="77777777" w:rsidR="00356FC4" w:rsidRDefault="00356FC4" w:rsidP="006822CE">
      <w:pPr>
        <w:spacing w:after="0" w:line="276" w:lineRule="auto"/>
      </w:pPr>
    </w:p>
    <w:p w14:paraId="77DEE8CE" w14:textId="77777777" w:rsidR="00356FC4" w:rsidRDefault="00356FC4" w:rsidP="006822CE">
      <w:pPr>
        <w:spacing w:after="0" w:line="276" w:lineRule="auto"/>
      </w:pPr>
    </w:p>
    <w:p w14:paraId="454D51D4" w14:textId="77777777" w:rsidR="00356FC4" w:rsidRDefault="00E54890" w:rsidP="006822CE">
      <w:pPr>
        <w:spacing w:after="0" w:line="276" w:lineRule="auto"/>
      </w:pPr>
      <w:r>
        <w:lastRenderedPageBreak/>
        <w:t xml:space="preserve">Выводы по изучению курса языка </w:t>
      </w:r>
      <w:r>
        <w:rPr>
          <w:lang w:val="en-US"/>
        </w:rPr>
        <w:t>C</w:t>
      </w:r>
      <w:r w:rsidRPr="00E54890">
        <w:t>++:</w:t>
      </w:r>
    </w:p>
    <w:p w14:paraId="08FF2F39" w14:textId="77777777" w:rsidR="00356FC4" w:rsidRDefault="00E54890" w:rsidP="006822CE">
      <w:pPr>
        <w:spacing w:after="0" w:line="276" w:lineRule="auto"/>
      </w:pPr>
      <w:r>
        <w:br/>
        <w:t>С++ это мой первый язык программирования, с которого я начала изучение</w:t>
      </w:r>
      <w:r w:rsidR="00356FC4">
        <w:t xml:space="preserve">. </w:t>
      </w:r>
    </w:p>
    <w:p w14:paraId="21309CB0" w14:textId="77777777" w:rsidR="00356FC4" w:rsidRDefault="00356FC4" w:rsidP="006822CE">
      <w:pPr>
        <w:spacing w:after="0" w:line="276" w:lineRule="auto"/>
      </w:pPr>
      <w:r>
        <w:t xml:space="preserve">Все, что я делала на протяжение эти </w:t>
      </w:r>
      <w:proofErr w:type="gramStart"/>
      <w:r>
        <w:t>4-5</w:t>
      </w:r>
      <w:proofErr w:type="gramEnd"/>
      <w:r>
        <w:t xml:space="preserve"> месяцев было для меня в новинку. </w:t>
      </w:r>
    </w:p>
    <w:p w14:paraId="1C432E00" w14:textId="77777777" w:rsidR="00356FC4" w:rsidRDefault="00356FC4" w:rsidP="006822CE">
      <w:pPr>
        <w:spacing w:after="0" w:line="276" w:lineRule="auto"/>
      </w:pPr>
    </w:p>
    <w:p w14:paraId="1E74D022" w14:textId="60F7C4BB" w:rsidR="00E54890" w:rsidRDefault="00356FC4" w:rsidP="006822CE">
      <w:pPr>
        <w:spacing w:after="0" w:line="276" w:lineRule="auto"/>
      </w:pPr>
      <w:r>
        <w:t xml:space="preserve">Несмотря на </w:t>
      </w:r>
      <w:proofErr w:type="gramStart"/>
      <w:r>
        <w:t>то</w:t>
      </w:r>
      <w:proofErr w:type="gramEnd"/>
      <w:r>
        <w:t xml:space="preserve"> что программирование вызывало много стресса, так как оно мне давалось легко в начале и очень трудно в конце, я рада, что начала изучение с него. Как язык программирования – он очень простой и понятный. </w:t>
      </w:r>
    </w:p>
    <w:p w14:paraId="6F170710" w14:textId="77777777" w:rsidR="00356FC4" w:rsidRDefault="00356FC4" w:rsidP="006822CE">
      <w:pPr>
        <w:spacing w:after="0" w:line="276" w:lineRule="auto"/>
      </w:pPr>
    </w:p>
    <w:p w14:paraId="45E4358D" w14:textId="4AD953A6" w:rsidR="00356FC4" w:rsidRDefault="00356FC4" w:rsidP="006822CE">
      <w:pPr>
        <w:spacing w:after="0" w:line="276" w:lineRule="auto"/>
      </w:pPr>
      <w:r>
        <w:t xml:space="preserve">Если говорить о </w:t>
      </w:r>
      <w:proofErr w:type="spellStart"/>
      <w:r>
        <w:rPr>
          <w:lang w:val="en-US"/>
        </w:rPr>
        <w:t>stepik</w:t>
      </w:r>
      <w:proofErr w:type="spellEnd"/>
      <w:r>
        <w:t xml:space="preserve">, то сама платформа очень удобная для изучения языка, однако очень не хватает теории и </w:t>
      </w:r>
      <w:proofErr w:type="spellStart"/>
      <w:r>
        <w:t>призодится</w:t>
      </w:r>
      <w:proofErr w:type="spellEnd"/>
      <w:r>
        <w:t xml:space="preserve"> искать ответы на вопросы либо в комментариях к задачам, либо на просторах интернета. </w:t>
      </w:r>
    </w:p>
    <w:p w14:paraId="6002BDA7" w14:textId="77777777" w:rsidR="00356FC4" w:rsidRDefault="00356FC4" w:rsidP="006822CE">
      <w:pPr>
        <w:spacing w:after="0" w:line="276" w:lineRule="auto"/>
      </w:pPr>
    </w:p>
    <w:p w14:paraId="7620891E" w14:textId="062FCB69" w:rsidR="00356FC4" w:rsidRDefault="00356FC4" w:rsidP="006822CE">
      <w:pPr>
        <w:spacing w:after="0" w:line="276" w:lineRule="auto"/>
      </w:pPr>
      <w:r>
        <w:t xml:space="preserve">Выделить самую сложную из всех тем не могу, так как первые задачки везде были довольно легкими. Однако последние задачи на «Двумерные массивы» оказались, к сожалению, мне не под </w:t>
      </w:r>
      <w:proofErr w:type="gramStart"/>
      <w:r>
        <w:t>силу..</w:t>
      </w:r>
      <w:proofErr w:type="gramEnd"/>
      <w:r>
        <w:t xml:space="preserve"> </w:t>
      </w:r>
    </w:p>
    <w:p w14:paraId="34942264" w14:textId="0027136A" w:rsidR="00356FC4" w:rsidRPr="00356FC4" w:rsidRDefault="00356FC4" w:rsidP="006822CE">
      <w:pPr>
        <w:spacing w:after="0" w:line="276" w:lineRule="auto"/>
      </w:pPr>
      <w:r>
        <w:br/>
        <w:t>Это был интересный опыт! Теперь я знаю, что летом я серьезно займусь этим языком и буду углублять свои знания!)</w:t>
      </w:r>
    </w:p>
    <w:p w14:paraId="7C647522" w14:textId="77777777" w:rsidR="00F622F4" w:rsidRDefault="00F622F4" w:rsidP="006822CE">
      <w:pPr>
        <w:spacing w:after="0" w:line="276" w:lineRule="auto"/>
      </w:pPr>
    </w:p>
    <w:p w14:paraId="3E3B48B7" w14:textId="77777777" w:rsidR="00F622F4" w:rsidRDefault="00F622F4" w:rsidP="006822CE">
      <w:pPr>
        <w:spacing w:after="0" w:line="276" w:lineRule="auto"/>
      </w:pPr>
    </w:p>
    <w:p w14:paraId="4C4DABE6" w14:textId="77777777" w:rsidR="00F622F4" w:rsidRDefault="00F622F4" w:rsidP="006822CE">
      <w:pPr>
        <w:spacing w:after="0" w:line="276" w:lineRule="auto"/>
      </w:pPr>
    </w:p>
    <w:p w14:paraId="58ABEBEB" w14:textId="77777777" w:rsidR="00F622F4" w:rsidRDefault="00F622F4" w:rsidP="006822CE">
      <w:pPr>
        <w:spacing w:after="0" w:line="276" w:lineRule="auto"/>
      </w:pPr>
    </w:p>
    <w:p w14:paraId="473B7137" w14:textId="77777777" w:rsidR="00356FC4" w:rsidRDefault="00356FC4" w:rsidP="006822CE">
      <w:pPr>
        <w:spacing w:after="0" w:line="276" w:lineRule="auto"/>
      </w:pPr>
    </w:p>
    <w:p w14:paraId="353DFC99" w14:textId="77777777" w:rsidR="00356FC4" w:rsidRDefault="00356FC4" w:rsidP="006822CE">
      <w:pPr>
        <w:spacing w:after="0" w:line="276" w:lineRule="auto"/>
      </w:pPr>
    </w:p>
    <w:p w14:paraId="572FD804" w14:textId="77777777" w:rsidR="00356FC4" w:rsidRDefault="00356FC4" w:rsidP="006822CE">
      <w:pPr>
        <w:spacing w:after="0" w:line="276" w:lineRule="auto"/>
      </w:pPr>
    </w:p>
    <w:p w14:paraId="5CCAB147" w14:textId="77777777" w:rsidR="00356FC4" w:rsidRDefault="00356FC4" w:rsidP="006822CE">
      <w:pPr>
        <w:spacing w:after="0" w:line="276" w:lineRule="auto"/>
      </w:pPr>
    </w:p>
    <w:p w14:paraId="028B46CC" w14:textId="77777777" w:rsidR="00356FC4" w:rsidRDefault="00356FC4" w:rsidP="006822CE">
      <w:pPr>
        <w:spacing w:after="0" w:line="276" w:lineRule="auto"/>
      </w:pPr>
    </w:p>
    <w:p w14:paraId="731F8F05" w14:textId="1C32F5AF" w:rsidR="006822CE" w:rsidRPr="0093441D" w:rsidRDefault="006822CE" w:rsidP="006822CE">
      <w:pPr>
        <w:spacing w:after="0" w:line="276" w:lineRule="auto"/>
      </w:pPr>
      <w:r>
        <w:t>Мои</w:t>
      </w:r>
      <w:r w:rsidRPr="0093441D">
        <w:t xml:space="preserve"> </w:t>
      </w:r>
      <w:r>
        <w:t>заметки</w:t>
      </w:r>
      <w:r w:rsidRPr="0093441D">
        <w:t xml:space="preserve">: </w:t>
      </w:r>
    </w:p>
    <w:p w14:paraId="2A87609B" w14:textId="285F8289" w:rsidR="006822CE" w:rsidRDefault="006822CE" w:rsidP="006822CE">
      <w:pPr>
        <w:spacing w:after="0" w:line="276" w:lineRule="auto"/>
      </w:pPr>
      <w:r w:rsidRPr="0093441D">
        <w:rPr>
          <w:rFonts w:ascii="Segoe UI" w:hAnsi="Segoe UI" w:cs="Segoe UI"/>
          <w:color w:val="1D2125"/>
          <w:sz w:val="22"/>
          <w:szCs w:val="22"/>
        </w:rPr>
        <w:br/>
      </w:r>
      <w:r>
        <w:t>- Структуры</w:t>
      </w:r>
      <w:proofErr w:type="gramStart"/>
      <w:r>
        <w:t>: !</w:t>
      </w:r>
      <w:proofErr w:type="gramEnd"/>
      <w:r>
        <w:t xml:space="preserve"> не забывать ставить ; после фигурной скобки в конце</w:t>
      </w:r>
    </w:p>
    <w:p w14:paraId="2691D834" w14:textId="77777777" w:rsidR="006822CE" w:rsidRDefault="006822CE" w:rsidP="006822CE">
      <w:pPr>
        <w:spacing w:after="0" w:line="276" w:lineRule="auto"/>
      </w:pPr>
      <w:r>
        <w:t xml:space="preserve">- ++b </w:t>
      </w:r>
      <w:proofErr w:type="spellStart"/>
      <w:r>
        <w:t>and</w:t>
      </w:r>
      <w:proofErr w:type="spellEnd"/>
      <w:r>
        <w:t xml:space="preserve"> b++</w:t>
      </w:r>
    </w:p>
    <w:p w14:paraId="441FF7B7" w14:textId="77777777" w:rsidR="006822CE" w:rsidRDefault="006822CE" w:rsidP="006822CE">
      <w:pPr>
        <w:spacing w:after="0" w:line="276" w:lineRule="auto"/>
      </w:pPr>
      <w:r>
        <w:t>- часы на часах n / 3600%24</w:t>
      </w:r>
    </w:p>
    <w:p w14:paraId="485174ED" w14:textId="196F037F" w:rsidR="006822CE" w:rsidRDefault="006822CE" w:rsidP="006822CE">
      <w:pPr>
        <w:spacing w:after="0" w:line="276" w:lineRule="auto"/>
      </w:pPr>
      <w:r>
        <w:t xml:space="preserve">- если </w:t>
      </w:r>
      <w:proofErr w:type="gramStart"/>
      <w:r>
        <w:t xml:space="preserve">4-х </w:t>
      </w:r>
      <w:proofErr w:type="spellStart"/>
      <w:r>
        <w:t>значное</w:t>
      </w:r>
      <w:proofErr w:type="spellEnd"/>
      <w:proofErr w:type="gramEnd"/>
      <w:r>
        <w:t xml:space="preserve"> число симметрично, произведение сумм двух первых и двух последних равно нулю</w:t>
      </w:r>
    </w:p>
    <w:sectPr w:rsidR="006822CE" w:rsidSect="00EE63F7">
      <w:footerReference w:type="default" r:id="rId20"/>
      <w:pgSz w:w="11906" w:h="16838" w:code="9"/>
      <w:pgMar w:top="1077" w:right="862" w:bottom="1582" w:left="86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57369" w14:textId="77777777" w:rsidR="001D34BA" w:rsidRDefault="001D34BA">
      <w:pPr>
        <w:spacing w:after="0" w:line="240" w:lineRule="auto"/>
      </w:pPr>
      <w:r>
        <w:separator/>
      </w:r>
    </w:p>
  </w:endnote>
  <w:endnote w:type="continuationSeparator" w:id="0">
    <w:p w14:paraId="4F5D83DC" w14:textId="77777777" w:rsidR="001D34BA" w:rsidRDefault="001D3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FCD5C9" w14:textId="77777777" w:rsidR="008019BA" w:rsidRDefault="00617A95">
        <w:r>
          <w:rPr>
            <w:lang w:bidi="ru-RU"/>
          </w:rPr>
          <w:fldChar w:fldCharType="begin"/>
        </w:r>
        <w:r>
          <w:rPr>
            <w:lang w:bidi="ru-RU"/>
          </w:rPr>
          <w:instrText xml:space="preserve"> PAGE   \* MERGEFORMAT </w:instrText>
        </w:r>
        <w:r>
          <w:rPr>
            <w:lang w:bidi="ru-RU"/>
          </w:rPr>
          <w:fldChar w:fldCharType="separate"/>
        </w:r>
        <w:r w:rsidR="00EE63F7">
          <w:rPr>
            <w:noProof/>
            <w:lang w:bidi="ru-RU"/>
          </w:rPr>
          <w:t>0</w:t>
        </w:r>
        <w:r>
          <w:rPr>
            <w:noProof/>
            <w:lang w:bidi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E573B" w14:textId="77777777" w:rsidR="001D34BA" w:rsidRDefault="001D34BA">
      <w:pPr>
        <w:spacing w:after="0" w:line="240" w:lineRule="auto"/>
      </w:pPr>
      <w:r>
        <w:separator/>
      </w:r>
    </w:p>
  </w:footnote>
  <w:footnote w:type="continuationSeparator" w:id="0">
    <w:p w14:paraId="130A5930" w14:textId="77777777" w:rsidR="001D34BA" w:rsidRDefault="001D34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8208F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F3A9C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5EE8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1A67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802E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BE38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98E61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AEF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2C994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FABCAA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9D79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D34F7C"/>
    <w:multiLevelType w:val="multilevel"/>
    <w:tmpl w:val="04090023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AA128F"/>
    <w:multiLevelType w:val="multilevel"/>
    <w:tmpl w:val="EE5A8412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C29108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2FA5080"/>
    <w:multiLevelType w:val="multilevel"/>
    <w:tmpl w:val="44F26F1A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E29583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2392959">
    <w:abstractNumId w:val="8"/>
  </w:num>
  <w:num w:numId="2" w16cid:durableId="1111052846">
    <w:abstractNumId w:val="8"/>
  </w:num>
  <w:num w:numId="3" w16cid:durableId="129715640">
    <w:abstractNumId w:val="9"/>
  </w:num>
  <w:num w:numId="4" w16cid:durableId="40524133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980504015">
    <w:abstractNumId w:val="12"/>
  </w:num>
  <w:num w:numId="6" w16cid:durableId="1546790727">
    <w:abstractNumId w:val="7"/>
  </w:num>
  <w:num w:numId="7" w16cid:durableId="618534168">
    <w:abstractNumId w:val="6"/>
  </w:num>
  <w:num w:numId="8" w16cid:durableId="1706052794">
    <w:abstractNumId w:val="5"/>
  </w:num>
  <w:num w:numId="9" w16cid:durableId="1177385638">
    <w:abstractNumId w:val="4"/>
  </w:num>
  <w:num w:numId="10" w16cid:durableId="1151406695">
    <w:abstractNumId w:val="3"/>
  </w:num>
  <w:num w:numId="11" w16cid:durableId="1882667970">
    <w:abstractNumId w:val="2"/>
  </w:num>
  <w:num w:numId="12" w16cid:durableId="1108044378">
    <w:abstractNumId w:val="1"/>
  </w:num>
  <w:num w:numId="13" w16cid:durableId="1459757994">
    <w:abstractNumId w:val="0"/>
  </w:num>
  <w:num w:numId="14" w16cid:durableId="1921675866">
    <w:abstractNumId w:val="8"/>
    <w:lvlOverride w:ilvl="0">
      <w:startOverride w:val="1"/>
    </w:lvlOverride>
  </w:num>
  <w:num w:numId="15" w16cid:durableId="2060668771">
    <w:abstractNumId w:val="8"/>
  </w:num>
  <w:num w:numId="16" w16cid:durableId="43798279">
    <w:abstractNumId w:val="17"/>
  </w:num>
  <w:num w:numId="17" w16cid:durableId="79757791">
    <w:abstractNumId w:val="16"/>
  </w:num>
  <w:num w:numId="18" w16cid:durableId="1715275801">
    <w:abstractNumId w:val="10"/>
  </w:num>
  <w:num w:numId="19" w16cid:durableId="1136066826">
    <w:abstractNumId w:val="14"/>
  </w:num>
  <w:num w:numId="20" w16cid:durableId="1010331783">
    <w:abstractNumId w:val="15"/>
  </w:num>
  <w:num w:numId="21" w16cid:durableId="143275956">
    <w:abstractNumId w:val="13"/>
  </w:num>
  <w:num w:numId="22" w16cid:durableId="100076727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2CE"/>
    <w:rsid w:val="00065DAE"/>
    <w:rsid w:val="0008425C"/>
    <w:rsid w:val="000B5944"/>
    <w:rsid w:val="000B5E39"/>
    <w:rsid w:val="00105C0C"/>
    <w:rsid w:val="00135B84"/>
    <w:rsid w:val="0014435E"/>
    <w:rsid w:val="00190D16"/>
    <w:rsid w:val="001C7CB6"/>
    <w:rsid w:val="001D2804"/>
    <w:rsid w:val="001D34BA"/>
    <w:rsid w:val="001D704F"/>
    <w:rsid w:val="002F3F74"/>
    <w:rsid w:val="00356FC4"/>
    <w:rsid w:val="003D17B4"/>
    <w:rsid w:val="003D309C"/>
    <w:rsid w:val="00416C6C"/>
    <w:rsid w:val="00435F1B"/>
    <w:rsid w:val="00441CDB"/>
    <w:rsid w:val="004766FC"/>
    <w:rsid w:val="00481F6A"/>
    <w:rsid w:val="004B4888"/>
    <w:rsid w:val="004D3268"/>
    <w:rsid w:val="004F7C0D"/>
    <w:rsid w:val="00504DE3"/>
    <w:rsid w:val="00510A0C"/>
    <w:rsid w:val="0051502B"/>
    <w:rsid w:val="00520C24"/>
    <w:rsid w:val="00580FB7"/>
    <w:rsid w:val="00590AE5"/>
    <w:rsid w:val="005D728F"/>
    <w:rsid w:val="00617A95"/>
    <w:rsid w:val="0067515A"/>
    <w:rsid w:val="006822CE"/>
    <w:rsid w:val="00694DE6"/>
    <w:rsid w:val="006F2DCA"/>
    <w:rsid w:val="0072722D"/>
    <w:rsid w:val="00736BA8"/>
    <w:rsid w:val="00786158"/>
    <w:rsid w:val="007900B8"/>
    <w:rsid w:val="00790C13"/>
    <w:rsid w:val="0079250A"/>
    <w:rsid w:val="007C2A19"/>
    <w:rsid w:val="008019BA"/>
    <w:rsid w:val="00807974"/>
    <w:rsid w:val="00844090"/>
    <w:rsid w:val="008552CD"/>
    <w:rsid w:val="00897A31"/>
    <w:rsid w:val="008B62DB"/>
    <w:rsid w:val="008C20C3"/>
    <w:rsid w:val="0093441D"/>
    <w:rsid w:val="00992A06"/>
    <w:rsid w:val="009A11BC"/>
    <w:rsid w:val="009B2F8A"/>
    <w:rsid w:val="009C0AA6"/>
    <w:rsid w:val="00A04A00"/>
    <w:rsid w:val="00A04DC2"/>
    <w:rsid w:val="00A33648"/>
    <w:rsid w:val="00A513B7"/>
    <w:rsid w:val="00A909D3"/>
    <w:rsid w:val="00AA2295"/>
    <w:rsid w:val="00AB414C"/>
    <w:rsid w:val="00AB5B43"/>
    <w:rsid w:val="00AD7C48"/>
    <w:rsid w:val="00AF7ECB"/>
    <w:rsid w:val="00B63DD8"/>
    <w:rsid w:val="00B8569F"/>
    <w:rsid w:val="00B9589C"/>
    <w:rsid w:val="00BA1ADF"/>
    <w:rsid w:val="00BD4131"/>
    <w:rsid w:val="00C34461"/>
    <w:rsid w:val="00C55D0E"/>
    <w:rsid w:val="00C771E9"/>
    <w:rsid w:val="00C927CE"/>
    <w:rsid w:val="00CB25D3"/>
    <w:rsid w:val="00CC7FC0"/>
    <w:rsid w:val="00CE6106"/>
    <w:rsid w:val="00CF181B"/>
    <w:rsid w:val="00D03A79"/>
    <w:rsid w:val="00D13A9A"/>
    <w:rsid w:val="00D31F39"/>
    <w:rsid w:val="00D57486"/>
    <w:rsid w:val="00D679B8"/>
    <w:rsid w:val="00DD4369"/>
    <w:rsid w:val="00DE08A9"/>
    <w:rsid w:val="00DF4BCF"/>
    <w:rsid w:val="00DF7877"/>
    <w:rsid w:val="00E003FD"/>
    <w:rsid w:val="00E07D29"/>
    <w:rsid w:val="00E3040A"/>
    <w:rsid w:val="00E378B3"/>
    <w:rsid w:val="00E47EFA"/>
    <w:rsid w:val="00E54890"/>
    <w:rsid w:val="00E73342"/>
    <w:rsid w:val="00EE63F7"/>
    <w:rsid w:val="00EF4D13"/>
    <w:rsid w:val="00F124B6"/>
    <w:rsid w:val="00F622F4"/>
    <w:rsid w:val="00F94BA9"/>
    <w:rsid w:val="00FE3736"/>
    <w:rsid w:val="00FE5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7A1264"/>
  <w15:chartTrackingRefBased/>
  <w15:docId w15:val="{F217B511-838A-9A4E-8445-12EFFF272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ru-RU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50A"/>
  </w:style>
  <w:style w:type="paragraph" w:styleId="1">
    <w:name w:val="heading 1"/>
    <w:basedOn w:val="a"/>
    <w:next w:val="a"/>
    <w:link w:val="10"/>
    <w:uiPriority w:val="9"/>
    <w:qFormat/>
    <w:rsid w:val="0079250A"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rsid w:val="00617A95"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BF5B00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7A95"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BF5B00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7A95"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BF5B00" w:themeColor="accent1" w:themeShade="BF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7A95"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BF5B00" w:themeColor="accent1" w:themeShade="BF"/>
      <w:sz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7A95"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BF5B00" w:themeColor="accent1" w:themeShade="BF"/>
      <w:sz w:val="22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7A95"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BF5B00" w:themeColor="accent1" w:themeShade="BF"/>
      <w:sz w:val="22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79250A"/>
    <w:pPr>
      <w:pBdr>
        <w:bottom w:val="single" w:sz="48" w:space="22" w:color="BF5B00" w:themeColor="accent1" w:themeShade="BF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a4">
    <w:name w:val="Заголовок Знак"/>
    <w:basedOn w:val="a0"/>
    <w:link w:val="a3"/>
    <w:uiPriority w:val="1"/>
    <w:rsid w:val="0079250A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10">
    <w:name w:val="Заголовок 1 Знак"/>
    <w:basedOn w:val="a0"/>
    <w:link w:val="1"/>
    <w:uiPriority w:val="9"/>
    <w:rsid w:val="0079250A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617A95"/>
    <w:rPr>
      <w:rFonts w:asciiTheme="majorHAnsi" w:eastAsiaTheme="majorEastAsia" w:hAnsiTheme="majorHAnsi" w:cstheme="majorBidi"/>
      <w:i/>
      <w:color w:val="BF5B00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17A95"/>
    <w:rPr>
      <w:rFonts w:asciiTheme="majorHAnsi" w:eastAsiaTheme="majorEastAsia" w:hAnsiTheme="majorHAnsi" w:cstheme="majorBidi"/>
      <w:b/>
      <w:color w:val="BF5B00" w:themeColor="accent1" w:themeShade="BF"/>
      <w:sz w:val="22"/>
    </w:rPr>
  </w:style>
  <w:style w:type="character" w:customStyle="1" w:styleId="70">
    <w:name w:val="Заголовок 7 Знак"/>
    <w:basedOn w:val="a0"/>
    <w:link w:val="7"/>
    <w:uiPriority w:val="9"/>
    <w:semiHidden/>
    <w:rsid w:val="00617A95"/>
    <w:rPr>
      <w:rFonts w:asciiTheme="majorHAnsi" w:eastAsiaTheme="majorEastAsia" w:hAnsiTheme="majorHAnsi" w:cstheme="majorBidi"/>
      <w:b/>
      <w:i/>
      <w:iCs/>
      <w:color w:val="BF5B00" w:themeColor="accent1" w:themeShade="BF"/>
      <w:sz w:val="22"/>
    </w:rPr>
  </w:style>
  <w:style w:type="character" w:customStyle="1" w:styleId="80">
    <w:name w:val="Заголовок 8 Знак"/>
    <w:basedOn w:val="a0"/>
    <w:link w:val="8"/>
    <w:uiPriority w:val="9"/>
    <w:semiHidden/>
    <w:rsid w:val="00617A95"/>
    <w:rPr>
      <w:rFonts w:asciiTheme="majorHAnsi" w:eastAsiaTheme="majorEastAsia" w:hAnsiTheme="majorHAnsi" w:cstheme="majorBidi"/>
      <w:color w:val="BF5B00" w:themeColor="accent1" w:themeShade="BF"/>
      <w:sz w:val="22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17A95"/>
    <w:rPr>
      <w:rFonts w:asciiTheme="majorHAnsi" w:eastAsiaTheme="majorEastAsia" w:hAnsiTheme="majorHAnsi" w:cstheme="majorBidi"/>
      <w:i/>
      <w:iCs/>
      <w:color w:val="BF5B00" w:themeColor="accent1" w:themeShade="BF"/>
      <w:sz w:val="22"/>
      <w:szCs w:val="21"/>
    </w:rPr>
  </w:style>
  <w:style w:type="paragraph" w:styleId="a5">
    <w:name w:val="Subtitle"/>
    <w:basedOn w:val="a"/>
    <w:link w:val="a6"/>
    <w:uiPriority w:val="11"/>
    <w:semiHidden/>
    <w:unhideWhenUsed/>
    <w:qFormat/>
    <w:rsid w:val="00617A95"/>
    <w:pPr>
      <w:numPr>
        <w:ilvl w:val="1"/>
      </w:numPr>
      <w:spacing w:after="480"/>
      <w:contextualSpacing/>
    </w:pPr>
    <w:rPr>
      <w:rFonts w:eastAsiaTheme="minorEastAsia"/>
      <w:color w:val="BF5B00" w:themeColor="accent1" w:themeShade="BF"/>
      <w:sz w:val="34"/>
      <w:szCs w:val="22"/>
    </w:rPr>
  </w:style>
  <w:style w:type="character" w:customStyle="1" w:styleId="a6">
    <w:name w:val="Подзаголовок Знак"/>
    <w:basedOn w:val="a0"/>
    <w:link w:val="a5"/>
    <w:uiPriority w:val="11"/>
    <w:semiHidden/>
    <w:rsid w:val="00617A95"/>
    <w:rPr>
      <w:rFonts w:eastAsiaTheme="minorEastAsia"/>
      <w:color w:val="BF5B00" w:themeColor="accent1" w:themeShade="BF"/>
      <w:sz w:val="34"/>
      <w:szCs w:val="22"/>
    </w:rPr>
  </w:style>
  <w:style w:type="character" w:styleId="a7">
    <w:name w:val="Subtle Emphasis"/>
    <w:basedOn w:val="a0"/>
    <w:uiPriority w:val="19"/>
    <w:semiHidden/>
    <w:unhideWhenUsed/>
    <w:qFormat/>
    <w:rPr>
      <w:i/>
      <w:iCs/>
      <w:color w:val="666660" w:themeColor="text2" w:themeTint="BF"/>
    </w:rPr>
  </w:style>
  <w:style w:type="character" w:styleId="a8">
    <w:name w:val="Intense Emphasis"/>
    <w:basedOn w:val="a0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a9">
    <w:name w:val="Strong"/>
    <w:basedOn w:val="a0"/>
    <w:uiPriority w:val="22"/>
    <w:semiHidden/>
    <w:unhideWhenUsed/>
    <w:qFormat/>
    <w:rPr>
      <w:b/>
      <w:bCs/>
      <w:color w:val="666660" w:themeColor="text2" w:themeTint="BF"/>
    </w:rPr>
  </w:style>
  <w:style w:type="paragraph" w:styleId="2">
    <w:name w:val="Quote"/>
    <w:basedOn w:val="a"/>
    <w:next w:val="a"/>
    <w:link w:val="20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20">
    <w:name w:val="Цитата 2 Знак"/>
    <w:basedOn w:val="a0"/>
    <w:link w:val="2"/>
    <w:uiPriority w:val="29"/>
    <w:semiHidden/>
    <w:rPr>
      <w:i/>
      <w:iCs/>
      <w:sz w:val="34"/>
    </w:rPr>
  </w:style>
  <w:style w:type="paragraph" w:styleId="aa">
    <w:name w:val="Intense Quote"/>
    <w:basedOn w:val="a"/>
    <w:next w:val="a"/>
    <w:link w:val="ab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ab">
    <w:name w:val="Выделенная цитата Знак"/>
    <w:basedOn w:val="a0"/>
    <w:link w:val="aa"/>
    <w:uiPriority w:val="30"/>
    <w:semiHidden/>
    <w:rPr>
      <w:b/>
      <w:i/>
      <w:iCs/>
      <w:color w:val="454541" w:themeColor="text2" w:themeTint="E6"/>
      <w:sz w:val="34"/>
    </w:rPr>
  </w:style>
  <w:style w:type="character" w:styleId="ac">
    <w:name w:val="Subtle Reference"/>
    <w:basedOn w:val="a0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ad">
    <w:name w:val="Intense Reference"/>
    <w:basedOn w:val="a0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ae">
    <w:name w:val="caption"/>
    <w:basedOn w:val="a"/>
    <w:next w:val="a"/>
    <w:uiPriority w:val="35"/>
    <w:semiHidden/>
    <w:unhideWhenUsed/>
    <w:qFormat/>
    <w:rsid w:val="00617A95"/>
    <w:pPr>
      <w:spacing w:after="200" w:line="240" w:lineRule="auto"/>
    </w:pPr>
    <w:rPr>
      <w:i/>
      <w:iCs/>
      <w:sz w:val="22"/>
      <w:szCs w:val="18"/>
    </w:rPr>
  </w:style>
  <w:style w:type="paragraph" w:styleId="af">
    <w:name w:val="TOC Heading"/>
    <w:basedOn w:val="1"/>
    <w:next w:val="a"/>
    <w:uiPriority w:val="39"/>
    <w:semiHidden/>
    <w:unhideWhenUsed/>
    <w:qFormat/>
    <w:pPr>
      <w:outlineLvl w:val="9"/>
    </w:pPr>
  </w:style>
  <w:style w:type="character" w:styleId="af0">
    <w:name w:val="Placeholder Text"/>
    <w:basedOn w:val="a0"/>
    <w:uiPriority w:val="99"/>
    <w:semiHidden/>
    <w:rsid w:val="00617A95"/>
    <w:rPr>
      <w:color w:val="595959" w:themeColor="text1" w:themeTint="A6"/>
    </w:rPr>
  </w:style>
  <w:style w:type="character" w:styleId="af1">
    <w:name w:val="Book Title"/>
    <w:basedOn w:val="a0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af2">
    <w:name w:val="toa heading"/>
    <w:basedOn w:val="a"/>
    <w:next w:val="a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af3">
    <w:name w:val="header"/>
    <w:basedOn w:val="a"/>
    <w:link w:val="af4"/>
    <w:uiPriority w:val="99"/>
    <w:unhideWhenUsed/>
    <w:pPr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Balloon Text"/>
    <w:basedOn w:val="a"/>
    <w:link w:val="af8"/>
    <w:uiPriority w:val="99"/>
    <w:semiHidden/>
    <w:unhideWhenUsed/>
    <w:rsid w:val="00617A95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617A95"/>
    <w:rPr>
      <w:rFonts w:ascii="Segoe UI" w:hAnsi="Segoe UI" w:cs="Segoe UI"/>
      <w:sz w:val="22"/>
      <w:szCs w:val="18"/>
    </w:rPr>
  </w:style>
  <w:style w:type="paragraph" w:styleId="af9">
    <w:name w:val="Block Text"/>
    <w:basedOn w:val="a"/>
    <w:uiPriority w:val="99"/>
    <w:semiHidden/>
    <w:unhideWhenUsed/>
    <w:rsid w:val="00617A95"/>
    <w:pPr>
      <w:pBdr>
        <w:top w:val="single" w:sz="2" w:space="10" w:color="BF5B00" w:themeColor="accent1" w:themeShade="BF" w:shadow="1"/>
        <w:left w:val="single" w:sz="2" w:space="10" w:color="BF5B00" w:themeColor="accent1" w:themeShade="BF" w:shadow="1"/>
        <w:bottom w:val="single" w:sz="2" w:space="10" w:color="BF5B00" w:themeColor="accent1" w:themeShade="BF" w:shadow="1"/>
        <w:right w:val="single" w:sz="2" w:space="10" w:color="BF5B00" w:themeColor="accent1" w:themeShade="BF" w:shadow="1"/>
      </w:pBdr>
      <w:ind w:left="1152" w:right="1152"/>
    </w:pPr>
    <w:rPr>
      <w:rFonts w:eastAsiaTheme="minorEastAsia"/>
      <w:i/>
      <w:iCs/>
      <w:color w:val="BF5B00" w:themeColor="accent1" w:themeShade="BF"/>
    </w:rPr>
  </w:style>
  <w:style w:type="paragraph" w:styleId="3">
    <w:name w:val="Body Text 3"/>
    <w:basedOn w:val="a"/>
    <w:link w:val="30"/>
    <w:uiPriority w:val="99"/>
    <w:semiHidden/>
    <w:unhideWhenUsed/>
    <w:rsid w:val="00617A95"/>
    <w:pPr>
      <w:spacing w:after="120"/>
    </w:pPr>
    <w:rPr>
      <w:sz w:val="22"/>
      <w:szCs w:val="16"/>
    </w:rPr>
  </w:style>
  <w:style w:type="character" w:customStyle="1" w:styleId="30">
    <w:name w:val="Основной текст 3 Знак"/>
    <w:basedOn w:val="a0"/>
    <w:link w:val="3"/>
    <w:uiPriority w:val="99"/>
    <w:semiHidden/>
    <w:rsid w:val="00617A95"/>
    <w:rPr>
      <w:sz w:val="22"/>
      <w:szCs w:val="16"/>
    </w:rPr>
  </w:style>
  <w:style w:type="paragraph" w:styleId="31">
    <w:name w:val="Body Text Indent 3"/>
    <w:basedOn w:val="a"/>
    <w:link w:val="32"/>
    <w:uiPriority w:val="99"/>
    <w:semiHidden/>
    <w:unhideWhenUsed/>
    <w:rsid w:val="00617A95"/>
    <w:pPr>
      <w:spacing w:after="120"/>
      <w:ind w:left="360"/>
    </w:pPr>
    <w:rPr>
      <w:sz w:val="22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617A95"/>
    <w:rPr>
      <w:sz w:val="22"/>
      <w:szCs w:val="16"/>
    </w:rPr>
  </w:style>
  <w:style w:type="character" w:styleId="afa">
    <w:name w:val="annotation reference"/>
    <w:basedOn w:val="a0"/>
    <w:uiPriority w:val="99"/>
    <w:semiHidden/>
    <w:unhideWhenUsed/>
    <w:rsid w:val="00617A95"/>
    <w:rPr>
      <w:sz w:val="22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617A95"/>
    <w:pPr>
      <w:spacing w:line="240" w:lineRule="auto"/>
    </w:pPr>
    <w:rPr>
      <w:sz w:val="22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617A95"/>
    <w:rPr>
      <w:sz w:val="22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617A95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617A95"/>
    <w:rPr>
      <w:b/>
      <w:bCs/>
      <w:sz w:val="22"/>
      <w:szCs w:val="20"/>
    </w:rPr>
  </w:style>
  <w:style w:type="paragraph" w:styleId="aff">
    <w:name w:val="Document Map"/>
    <w:basedOn w:val="a"/>
    <w:link w:val="aff0"/>
    <w:uiPriority w:val="99"/>
    <w:semiHidden/>
    <w:unhideWhenUsed/>
    <w:rsid w:val="00617A95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aff0">
    <w:name w:val="Схема документа Знак"/>
    <w:basedOn w:val="a0"/>
    <w:link w:val="aff"/>
    <w:uiPriority w:val="99"/>
    <w:semiHidden/>
    <w:rsid w:val="00617A95"/>
    <w:rPr>
      <w:rFonts w:ascii="Segoe UI" w:hAnsi="Segoe UI" w:cs="Segoe UI"/>
      <w:sz w:val="22"/>
      <w:szCs w:val="16"/>
    </w:rPr>
  </w:style>
  <w:style w:type="paragraph" w:styleId="aff1">
    <w:name w:val="endnote text"/>
    <w:basedOn w:val="a"/>
    <w:link w:val="aff2"/>
    <w:uiPriority w:val="99"/>
    <w:semiHidden/>
    <w:unhideWhenUsed/>
    <w:rsid w:val="00617A95"/>
    <w:pPr>
      <w:spacing w:after="0" w:line="240" w:lineRule="auto"/>
    </w:pPr>
    <w:rPr>
      <w:sz w:val="22"/>
      <w:szCs w:val="20"/>
    </w:rPr>
  </w:style>
  <w:style w:type="character" w:customStyle="1" w:styleId="aff2">
    <w:name w:val="Текст концевой сноски Знак"/>
    <w:basedOn w:val="a0"/>
    <w:link w:val="aff1"/>
    <w:uiPriority w:val="99"/>
    <w:semiHidden/>
    <w:rsid w:val="00617A95"/>
    <w:rPr>
      <w:sz w:val="22"/>
      <w:szCs w:val="20"/>
    </w:rPr>
  </w:style>
  <w:style w:type="paragraph" w:styleId="21">
    <w:name w:val="envelope return"/>
    <w:basedOn w:val="a"/>
    <w:uiPriority w:val="99"/>
    <w:semiHidden/>
    <w:unhideWhenUsed/>
    <w:rsid w:val="00617A95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f3">
    <w:name w:val="footnote text"/>
    <w:basedOn w:val="a"/>
    <w:link w:val="aff4"/>
    <w:uiPriority w:val="99"/>
    <w:semiHidden/>
    <w:unhideWhenUsed/>
    <w:rsid w:val="00617A95"/>
    <w:pPr>
      <w:spacing w:after="0" w:line="240" w:lineRule="auto"/>
    </w:pPr>
    <w:rPr>
      <w:sz w:val="22"/>
      <w:szCs w:val="20"/>
    </w:rPr>
  </w:style>
  <w:style w:type="character" w:customStyle="1" w:styleId="aff4">
    <w:name w:val="Текст сноски Знак"/>
    <w:basedOn w:val="a0"/>
    <w:link w:val="aff3"/>
    <w:uiPriority w:val="99"/>
    <w:semiHidden/>
    <w:rsid w:val="00617A95"/>
    <w:rPr>
      <w:sz w:val="22"/>
      <w:szCs w:val="20"/>
    </w:rPr>
  </w:style>
  <w:style w:type="character" w:styleId="HTML">
    <w:name w:val="HTML Code"/>
    <w:basedOn w:val="a0"/>
    <w:uiPriority w:val="99"/>
    <w:semiHidden/>
    <w:unhideWhenUsed/>
    <w:rsid w:val="00617A95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617A95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617A95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617A95"/>
    <w:rPr>
      <w:rFonts w:ascii="Consolas" w:hAnsi="Consolas"/>
      <w:sz w:val="22"/>
      <w:szCs w:val="20"/>
    </w:rPr>
  </w:style>
  <w:style w:type="character" w:styleId="HTML3">
    <w:name w:val="HTML Typewriter"/>
    <w:basedOn w:val="a0"/>
    <w:uiPriority w:val="99"/>
    <w:semiHidden/>
    <w:unhideWhenUsed/>
    <w:rsid w:val="00617A95"/>
    <w:rPr>
      <w:rFonts w:ascii="Consolas" w:hAnsi="Consolas"/>
      <w:sz w:val="22"/>
      <w:szCs w:val="20"/>
    </w:rPr>
  </w:style>
  <w:style w:type="character" w:styleId="aff5">
    <w:name w:val="Hyperlink"/>
    <w:basedOn w:val="a0"/>
    <w:uiPriority w:val="99"/>
    <w:semiHidden/>
    <w:unhideWhenUsed/>
    <w:rsid w:val="00617A95"/>
    <w:rPr>
      <w:color w:val="9B4A06" w:themeColor="accent5" w:themeShade="80"/>
      <w:u w:val="single"/>
    </w:rPr>
  </w:style>
  <w:style w:type="paragraph" w:styleId="aff6">
    <w:name w:val="macro"/>
    <w:link w:val="aff7"/>
    <w:uiPriority w:val="99"/>
    <w:semiHidden/>
    <w:unhideWhenUsed/>
    <w:rsid w:val="00617A9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7">
    <w:name w:val="Текст макроса Знак"/>
    <w:basedOn w:val="a0"/>
    <w:link w:val="aff6"/>
    <w:uiPriority w:val="99"/>
    <w:semiHidden/>
    <w:rsid w:val="00617A95"/>
    <w:rPr>
      <w:rFonts w:ascii="Consolas" w:hAnsi="Consolas"/>
      <w:sz w:val="22"/>
      <w:szCs w:val="20"/>
    </w:rPr>
  </w:style>
  <w:style w:type="paragraph" w:styleId="aff8">
    <w:name w:val="Plain Text"/>
    <w:basedOn w:val="a"/>
    <w:link w:val="aff9"/>
    <w:uiPriority w:val="99"/>
    <w:semiHidden/>
    <w:unhideWhenUsed/>
    <w:rsid w:val="00617A95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aff9">
    <w:name w:val="Текст Знак"/>
    <w:basedOn w:val="a0"/>
    <w:link w:val="aff8"/>
    <w:uiPriority w:val="99"/>
    <w:semiHidden/>
    <w:rsid w:val="00617A95"/>
    <w:rPr>
      <w:rFonts w:ascii="Consolas" w:hAnsi="Consolas"/>
      <w:sz w:val="22"/>
      <w:szCs w:val="21"/>
    </w:rPr>
  </w:style>
  <w:style w:type="character" w:customStyle="1" w:styleId="apple-converted-space">
    <w:name w:val="apple-converted-space"/>
    <w:basedOn w:val="a0"/>
    <w:rsid w:val="00682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6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ktoriavareldzyan/Library/Containers/com.microsoft.Word/Data/Library/Application%20Support/Microsoft/Office/16.0/DTS/Search/%7bA8F9065D-E509-5142-B643-4A7731924798%7dtf1639201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84499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{A8F9065D-E509-5142-B643-4A7731924798}tf16392017_win32.dotx</Template>
  <TotalTime>187</TotalTime>
  <Pages>12</Pages>
  <Words>1831</Words>
  <Characters>10437</Characters>
  <Application>Microsoft Office Word</Application>
  <DocSecurity>0</DocSecurity>
  <Lines>86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Варельджян</dc:creator>
  <cp:keywords/>
  <dc:description/>
  <cp:lastModifiedBy>37</cp:lastModifiedBy>
  <cp:revision>39</cp:revision>
  <dcterms:created xsi:type="dcterms:W3CDTF">2024-02-27T11:23:00Z</dcterms:created>
  <dcterms:modified xsi:type="dcterms:W3CDTF">2024-06-20T11:02:00Z</dcterms:modified>
</cp:coreProperties>
</file>